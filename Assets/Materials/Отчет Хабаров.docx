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3AF2" w:rsidRPr="003A124E" w:rsidRDefault="00473AF2" w:rsidP="00C8156D">
      <w:pPr>
        <w:pStyle w:val="a7"/>
        <w:jc w:val="center"/>
      </w:pPr>
      <w:bookmarkStart w:id="0" w:name="_Hlk57066331"/>
      <w:bookmarkEnd w:id="0"/>
      <w:r w:rsidRPr="003A124E">
        <w:t>Федеральное агентство морского и речного транспорта</w:t>
      </w:r>
    </w:p>
    <w:p w:rsidR="00473AF2" w:rsidRDefault="00473AF2" w:rsidP="00C8156D">
      <w:pPr>
        <w:pStyle w:val="a7"/>
        <w:jc w:val="center"/>
      </w:pPr>
      <w:r w:rsidRPr="003A124E">
        <w:t>Федеральное государственное бюджетное образовательное</w:t>
      </w:r>
      <w:r>
        <w:t xml:space="preserve"> </w:t>
      </w:r>
      <w:r w:rsidRPr="003A124E">
        <w:t>учреждение высшего профессионального образования</w:t>
      </w:r>
    </w:p>
    <w:p w:rsidR="00473AF2" w:rsidRPr="0088744C" w:rsidRDefault="00473AF2" w:rsidP="00C8156D">
      <w:pPr>
        <w:pStyle w:val="a7"/>
        <w:jc w:val="center"/>
      </w:pPr>
      <w:r w:rsidRPr="0088744C">
        <w:t>Морской государственный университет имени адмирала Г.Н. Невельского</w:t>
      </w:r>
    </w:p>
    <w:p w:rsidR="00945CE3" w:rsidRDefault="00945CE3" w:rsidP="00C8156D">
      <w:pPr>
        <w:pStyle w:val="a7"/>
        <w:jc w:val="center"/>
      </w:pPr>
    </w:p>
    <w:p w:rsidR="0041364F" w:rsidRPr="003A124E" w:rsidRDefault="00704A5D" w:rsidP="00C8156D">
      <w:pPr>
        <w:pStyle w:val="a7"/>
        <w:jc w:val="center"/>
        <w:rPr>
          <w:szCs w:val="28"/>
        </w:rPr>
      </w:pPr>
      <w:r>
        <w:rPr>
          <w:rStyle w:val="a6"/>
        </w:rPr>
        <w:t>ФИЦТ</w:t>
      </w:r>
    </w:p>
    <w:p w:rsidR="0041364F" w:rsidRDefault="0041364F" w:rsidP="00C8156D">
      <w:pPr>
        <w:pStyle w:val="a7"/>
        <w:jc w:val="center"/>
      </w:pPr>
      <w:r w:rsidRPr="0041364F">
        <w:rPr>
          <w:rStyle w:val="a6"/>
        </w:rPr>
        <w:t>Отчёт по дисциплине «</w:t>
      </w:r>
      <w:r w:rsidR="003302F8" w:rsidRPr="003302F8">
        <w:rPr>
          <w:rStyle w:val="a6"/>
        </w:rPr>
        <w:t>Интегрированные системы управления ресурсами предприятия</w:t>
      </w:r>
      <w:r w:rsidRPr="0041364F">
        <w:rPr>
          <w:rStyle w:val="a6"/>
        </w:rPr>
        <w:t>»</w:t>
      </w:r>
    </w:p>
    <w:p w:rsidR="002C2F4E" w:rsidRDefault="002C2F4E" w:rsidP="00C8156D">
      <w:pPr>
        <w:pStyle w:val="a7"/>
        <w:jc w:val="center"/>
      </w:pPr>
    </w:p>
    <w:p w:rsidR="0041364F" w:rsidRDefault="0041364F" w:rsidP="00C8156D">
      <w:pPr>
        <w:pStyle w:val="a7"/>
        <w:jc w:val="center"/>
      </w:pPr>
      <w:r>
        <w:t>Лабораторная №</w:t>
      </w:r>
      <w:r w:rsidR="008E4388">
        <w:t>1</w:t>
      </w:r>
    </w:p>
    <w:p w:rsidR="002C2F4E" w:rsidRPr="0041364F" w:rsidRDefault="0041364F" w:rsidP="00C8156D">
      <w:pPr>
        <w:pStyle w:val="a7"/>
        <w:jc w:val="center"/>
        <w:rPr>
          <w:rStyle w:val="a6"/>
        </w:rPr>
      </w:pPr>
      <w:r w:rsidRPr="0041364F">
        <w:rPr>
          <w:rStyle w:val="a6"/>
        </w:rPr>
        <w:t>ТЕМА</w:t>
      </w:r>
    </w:p>
    <w:p w:rsidR="0041364F" w:rsidRDefault="008E4388" w:rsidP="00C8156D">
      <w:pPr>
        <w:pStyle w:val="a7"/>
        <w:jc w:val="center"/>
      </w:pPr>
      <w:r>
        <w:t>Установка и настройка 1С «Предприятия»</w:t>
      </w:r>
    </w:p>
    <w:p w:rsidR="0041364F" w:rsidRPr="002E12AA" w:rsidRDefault="0041364F" w:rsidP="00C8156D">
      <w:pPr>
        <w:pStyle w:val="a7"/>
        <w:jc w:val="center"/>
      </w:pPr>
      <w:r>
        <w:t xml:space="preserve">Вариант </w:t>
      </w:r>
      <w:r w:rsidR="008E4388">
        <w:t>8</w:t>
      </w:r>
    </w:p>
    <w:p w:rsidR="0041364F" w:rsidRDefault="0041364F" w:rsidP="00C8156D">
      <w:pPr>
        <w:pStyle w:val="a7"/>
        <w:jc w:val="center"/>
      </w:pPr>
      <w:r>
        <w:t>Выполнил: Студент группы 214.</w:t>
      </w:r>
      <w:r w:rsidR="00CB2A8C">
        <w:t>3</w:t>
      </w:r>
      <w:r>
        <w:t>1</w:t>
      </w:r>
    </w:p>
    <w:p w:rsidR="00E817F7" w:rsidRDefault="00704A5D" w:rsidP="00C8156D">
      <w:pPr>
        <w:pStyle w:val="a7"/>
        <w:jc w:val="center"/>
      </w:pPr>
      <w:r>
        <w:t>Хабаров Максим Петрович</w:t>
      </w:r>
    </w:p>
    <w:p w:rsidR="00E817F7" w:rsidRDefault="00E817F7" w:rsidP="00C8156D">
      <w:pPr>
        <w:pStyle w:val="a7"/>
        <w:jc w:val="center"/>
      </w:pPr>
      <w:r>
        <w:t>Проверила:</w:t>
      </w:r>
    </w:p>
    <w:p w:rsidR="00E817F7" w:rsidRDefault="00E817F7" w:rsidP="00C8156D">
      <w:pPr>
        <w:pStyle w:val="a7"/>
        <w:jc w:val="center"/>
      </w:pPr>
      <w:r>
        <w:t>Константинова Елена Анатольевна</w:t>
      </w:r>
    </w:p>
    <w:p w:rsidR="0041364F" w:rsidRDefault="0041364F" w:rsidP="00C8156D">
      <w:pPr>
        <w:pStyle w:val="a7"/>
        <w:jc w:val="center"/>
      </w:pPr>
    </w:p>
    <w:p w:rsidR="0041364F" w:rsidRDefault="0041364F" w:rsidP="00C8156D">
      <w:pPr>
        <w:pStyle w:val="a7"/>
        <w:jc w:val="center"/>
      </w:pPr>
    </w:p>
    <w:p w:rsidR="0041364F" w:rsidRDefault="0041364F" w:rsidP="00C8156D">
      <w:pPr>
        <w:pStyle w:val="a7"/>
        <w:jc w:val="center"/>
      </w:pPr>
    </w:p>
    <w:p w:rsidR="0041364F" w:rsidRDefault="0041364F" w:rsidP="00C8156D">
      <w:pPr>
        <w:pStyle w:val="a7"/>
        <w:jc w:val="center"/>
      </w:pPr>
    </w:p>
    <w:p w:rsidR="0041364F" w:rsidRDefault="0041364F" w:rsidP="00C8156D">
      <w:pPr>
        <w:pStyle w:val="a7"/>
        <w:jc w:val="center"/>
        <w:sectPr w:rsidR="0041364F" w:rsidSect="00F74341">
          <w:footerReference w:type="default" r:id="rId8"/>
          <w:pgSz w:w="11906" w:h="16838"/>
          <w:pgMar w:top="1134" w:right="850" w:bottom="1134" w:left="1701" w:header="0" w:footer="0" w:gutter="0"/>
          <w:cols w:space="708"/>
          <w:titlePg/>
          <w:docGrid w:linePitch="381"/>
        </w:sectPr>
      </w:pPr>
      <w:r>
        <w:t>Владивосток 20</w:t>
      </w:r>
      <w:r w:rsidR="00704A5D">
        <w:t>25</w:t>
      </w:r>
      <w:r>
        <w:t xml:space="preserve"> г.</w:t>
      </w:r>
    </w:p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 w:val="28"/>
          <w:szCs w:val="22"/>
        </w:rPr>
        <w:id w:val="8908640"/>
        <w:docPartObj>
          <w:docPartGallery w:val="Table of Contents"/>
          <w:docPartUnique/>
        </w:docPartObj>
      </w:sdtPr>
      <w:sdtContent>
        <w:p w:rsidR="002D2813" w:rsidRDefault="002D2813" w:rsidP="00F47EAB">
          <w:pPr>
            <w:pStyle w:val="ab"/>
          </w:pPr>
          <w:r>
            <w:t>Оглавлен</w:t>
          </w:r>
          <w:bookmarkStart w:id="1" w:name="_GoBack"/>
          <w:bookmarkEnd w:id="1"/>
          <w:r>
            <w:t>ие</w:t>
          </w:r>
        </w:p>
        <w:p w:rsidR="00CC4D7B" w:rsidRDefault="001C5F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r>
            <w:fldChar w:fldCharType="begin"/>
          </w:r>
          <w:r w:rsidR="002D2813">
            <w:instrText xml:space="preserve"> TOC \o "1-3" \h \z \u </w:instrText>
          </w:r>
          <w:r>
            <w:fldChar w:fldCharType="separate"/>
          </w:r>
          <w:hyperlink w:anchor="_Toc82627129" w:history="1">
            <w:r w:rsidR="00CC4D7B" w:rsidRPr="00193D28">
              <w:rPr>
                <w:rStyle w:val="a3"/>
                <w:noProof/>
              </w:rPr>
              <w:t>Цели и задачи</w:t>
            </w:r>
            <w:r w:rsidR="00CC4D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4D7B">
              <w:rPr>
                <w:noProof/>
                <w:webHidden/>
              </w:rPr>
              <w:instrText xml:space="preserve"> PAGEREF _Toc82627129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D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D7B" w:rsidRDefault="001C5F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2627130" w:history="1">
            <w:r w:rsidR="00CC4D7B" w:rsidRPr="00193D28">
              <w:rPr>
                <w:rStyle w:val="a3"/>
                <w:rFonts w:ascii="Verdana" w:hAnsi="Verdana"/>
                <w:noProof/>
              </w:rPr>
              <w:t>1</w:t>
            </w:r>
            <w:r w:rsidR="00CC4D7B" w:rsidRPr="00193D28">
              <w:rPr>
                <w:rStyle w:val="a3"/>
                <w:noProof/>
              </w:rPr>
              <w:t xml:space="preserve"> Установка 1С «Предприятие».</w:t>
            </w:r>
            <w:r w:rsidR="00CC4D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4D7B">
              <w:rPr>
                <w:noProof/>
                <w:webHidden/>
              </w:rPr>
              <w:instrText xml:space="preserve"> PAGEREF _Toc82627130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D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D7B" w:rsidRDefault="001C5F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2627131" w:history="1">
            <w:r w:rsidR="00CC4D7B" w:rsidRPr="00193D28">
              <w:rPr>
                <w:rStyle w:val="a3"/>
                <w:rFonts w:ascii="Verdana" w:hAnsi="Verdana"/>
                <w:noProof/>
              </w:rPr>
              <w:t>2</w:t>
            </w:r>
            <w:r w:rsidR="00CC4D7B" w:rsidRPr="00193D28">
              <w:rPr>
                <w:rStyle w:val="a3"/>
                <w:noProof/>
              </w:rPr>
              <w:t xml:space="preserve"> Создание новой пустой информационной базы «Студенты»</w:t>
            </w:r>
            <w:r w:rsidR="00CC4D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4D7B">
              <w:rPr>
                <w:noProof/>
                <w:webHidden/>
              </w:rPr>
              <w:instrText xml:space="preserve"> PAGEREF _Toc82627131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D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D7B" w:rsidRDefault="001C5F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2627132" w:history="1">
            <w:r w:rsidR="00CC4D7B" w:rsidRPr="00193D28">
              <w:rPr>
                <w:rStyle w:val="a3"/>
                <w:rFonts w:ascii="Verdana" w:hAnsi="Verdana"/>
                <w:noProof/>
              </w:rPr>
              <w:t>3</w:t>
            </w:r>
            <w:r w:rsidR="00CC4D7B" w:rsidRPr="00193D28">
              <w:rPr>
                <w:rStyle w:val="a3"/>
                <w:noProof/>
              </w:rPr>
              <w:t xml:space="preserve"> Установка тиражной конфигурации 1С: Деньги</w:t>
            </w:r>
            <w:r w:rsidR="00CC4D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4D7B">
              <w:rPr>
                <w:noProof/>
                <w:webHidden/>
              </w:rPr>
              <w:instrText xml:space="preserve"> PAGEREF _Toc82627132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D7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4D7B" w:rsidRDefault="001C5F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82627133" w:history="1">
            <w:r w:rsidR="00CC4D7B" w:rsidRPr="00193D28">
              <w:rPr>
                <w:rStyle w:val="a3"/>
                <w:noProof/>
              </w:rPr>
              <w:t>Заключение</w:t>
            </w:r>
            <w:r w:rsidR="00CC4D7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C4D7B">
              <w:rPr>
                <w:noProof/>
                <w:webHidden/>
              </w:rPr>
              <w:instrText xml:space="preserve"> PAGEREF _Toc82627133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4D7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0DC" w:rsidRDefault="001C5F47" w:rsidP="00431323">
          <w:pPr>
            <w:ind w:firstLine="0"/>
            <w:sectPr w:rsidR="006440DC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:rsidR="006440DC" w:rsidRDefault="006440DC" w:rsidP="00F47EAB">
      <w:pPr>
        <w:pStyle w:val="1"/>
        <w:numPr>
          <w:ilvl w:val="0"/>
          <w:numId w:val="0"/>
        </w:numPr>
      </w:pPr>
      <w:bookmarkStart w:id="2" w:name="_Toc52771496"/>
      <w:bookmarkStart w:id="3" w:name="_Toc82627129"/>
      <w:r>
        <w:lastRenderedPageBreak/>
        <w:t>Цели и задачи</w:t>
      </w:r>
      <w:bookmarkEnd w:id="2"/>
      <w:bookmarkEnd w:id="3"/>
    </w:p>
    <w:p w:rsidR="009032A6" w:rsidRDefault="009032A6" w:rsidP="00391B22">
      <w:r>
        <w:t xml:space="preserve">- </w:t>
      </w:r>
      <w:r w:rsidR="00562E07">
        <w:t>Установить 1С: Предприяти</w:t>
      </w:r>
      <w:r w:rsidR="00D63C19">
        <w:t>е</w:t>
      </w:r>
    </w:p>
    <w:p w:rsidR="00C8156D" w:rsidRDefault="00C8156D" w:rsidP="00391B22">
      <w:r>
        <w:t xml:space="preserve">- </w:t>
      </w:r>
      <w:r w:rsidR="00562E07">
        <w:t>Ознакомиться с установкой информационных баз как пустых, так и из шаблона.</w:t>
      </w:r>
    </w:p>
    <w:p w:rsidR="006440DC" w:rsidRDefault="00C8156D" w:rsidP="00391B22">
      <w:r>
        <w:t xml:space="preserve">- </w:t>
      </w:r>
      <w:r w:rsidR="00562E07">
        <w:t>Ознакомиться с интерфейсом программы.</w:t>
      </w:r>
    </w:p>
    <w:p w:rsidR="000B005C" w:rsidRDefault="000B005C" w:rsidP="00341148">
      <w:pPr>
        <w:pStyle w:val="a7"/>
        <w:sectPr w:rsidR="000B005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B005C" w:rsidRDefault="009032A6" w:rsidP="00F47EAB">
      <w:pPr>
        <w:pStyle w:val="1"/>
      </w:pPr>
      <w:r>
        <w:lastRenderedPageBreak/>
        <w:t xml:space="preserve"> </w:t>
      </w:r>
      <w:bookmarkStart w:id="4" w:name="_Toc82627130"/>
      <w:r w:rsidR="006D4440">
        <w:t>Установка 1С «Предприяти</w:t>
      </w:r>
      <w:r w:rsidR="009B6BEA">
        <w:t>е</w:t>
      </w:r>
      <w:r w:rsidR="006D4440">
        <w:t>»</w:t>
      </w:r>
      <w:r w:rsidR="00C8156D">
        <w:t>.</w:t>
      </w:r>
      <w:bookmarkEnd w:id="4"/>
    </w:p>
    <w:p w:rsidR="00C8156D" w:rsidRPr="00391B22" w:rsidRDefault="009860B3" w:rsidP="00391B22">
      <w:r>
        <w:rPr>
          <w:lang w:eastAsia="ru-RU"/>
        </w:rPr>
        <w:t>Для начала работы с 1</w:t>
      </w:r>
      <w:r>
        <w:rPr>
          <w:rFonts w:eastAsiaTheme="minorEastAsia"/>
          <w:lang w:eastAsia="ja-JP"/>
        </w:rPr>
        <w:t>С: Предприяти</w:t>
      </w:r>
      <w:r w:rsidR="00D63C19">
        <w:rPr>
          <w:rFonts w:eastAsiaTheme="minorEastAsia"/>
          <w:lang w:eastAsia="ja-JP"/>
        </w:rPr>
        <w:t>е</w:t>
      </w:r>
      <w:r>
        <w:rPr>
          <w:rFonts w:eastAsiaTheme="minorEastAsia"/>
          <w:lang w:eastAsia="ja-JP"/>
        </w:rPr>
        <w:t xml:space="preserve"> нужно его установить. Для этого переходим на сайт: </w:t>
      </w:r>
      <w:hyperlink r:id="rId9" w:history="1">
        <w:r w:rsidRPr="00391B22">
          <w:rPr>
            <w:rStyle w:val="a3"/>
          </w:rPr>
          <w:t>http://online.1c.ru</w:t>
        </w:r>
      </w:hyperlink>
      <w:r w:rsidR="00391B22" w:rsidRPr="00391B22">
        <w:t xml:space="preserve"> (Рис.</w:t>
      </w:r>
      <w:r w:rsidR="00C2454A">
        <w:t xml:space="preserve"> </w:t>
      </w:r>
      <w:r w:rsidR="00391B22" w:rsidRPr="00391B22">
        <w:t>1)</w:t>
      </w:r>
    </w:p>
    <w:p w:rsidR="002A4FB4" w:rsidRDefault="00704A5D" w:rsidP="002A4FB4">
      <w:pPr>
        <w:pStyle w:val="a7"/>
        <w:keepNext/>
        <w:jc w:val="center"/>
      </w:pPr>
      <w:r w:rsidRPr="001C5F47">
        <w:rPr>
          <w:rFonts w:eastAsiaTheme="minorEastAsia"/>
          <w:lang w:eastAsia="ja-JP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7.5pt;height:27.1pt">
            <v:imagedata r:id="rId10" o:title="1"/>
          </v:shape>
        </w:pict>
      </w:r>
    </w:p>
    <w:p w:rsidR="009860B3" w:rsidRPr="00F47EAB" w:rsidRDefault="002A4FB4" w:rsidP="002A3740">
      <w:pPr>
        <w:pStyle w:val="a5"/>
        <w:ind w:firstLine="0"/>
      </w:pPr>
      <w:r w:rsidRPr="00F47EAB">
        <w:t xml:space="preserve">Рисунок </w:t>
      </w:r>
      <w:r w:rsidR="001C5F47">
        <w:fldChar w:fldCharType="begin"/>
      </w:r>
      <w:r w:rsidR="00A02C05"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1</w:t>
      </w:r>
      <w:r w:rsidR="001C5F47">
        <w:rPr>
          <w:noProof/>
        </w:rPr>
        <w:fldChar w:fldCharType="end"/>
      </w:r>
      <w:r w:rsidRPr="00F47EAB">
        <w:t xml:space="preserve"> Сайт</w:t>
      </w:r>
    </w:p>
    <w:p w:rsidR="009644F1" w:rsidRPr="009644F1" w:rsidRDefault="00391B22" w:rsidP="00D63C19">
      <w:pPr>
        <w:rPr>
          <w:lang w:eastAsia="ja-JP"/>
        </w:rPr>
      </w:pPr>
      <w:r>
        <w:rPr>
          <w:lang w:eastAsia="ja-JP"/>
        </w:rPr>
        <w:t>В меню сайта выбираем «1С»</w:t>
      </w:r>
      <w:r w:rsidR="009B6BEA">
        <w:rPr>
          <w:lang w:eastAsia="ja-JP"/>
        </w:rPr>
        <w:t xml:space="preserve"> (Рис.</w:t>
      </w:r>
      <w:r w:rsidR="00C2454A">
        <w:rPr>
          <w:lang w:eastAsia="ja-JP"/>
        </w:rPr>
        <w:t xml:space="preserve"> </w:t>
      </w:r>
      <w:r w:rsidR="009B6BEA">
        <w:rPr>
          <w:lang w:eastAsia="ja-JP"/>
        </w:rPr>
        <w:t>2)</w:t>
      </w:r>
    </w:p>
    <w:p w:rsidR="009E5F7B" w:rsidRDefault="00704A5D" w:rsidP="003501B0">
      <w:pPr>
        <w:pStyle w:val="a7"/>
        <w:keepNext/>
        <w:jc w:val="center"/>
      </w:pPr>
      <w:r>
        <w:rPr>
          <w:lang w:eastAsia="ru-RU"/>
        </w:rPr>
        <w:pict>
          <v:shape id="_x0000_i1026" type="#_x0000_t75" style="width:375.9pt;height:81.35pt">
            <v:imagedata r:id="rId11" o:title="2"/>
          </v:shape>
        </w:pict>
      </w:r>
    </w:p>
    <w:p w:rsidR="00341148" w:rsidRDefault="009E5F7B" w:rsidP="002A3740">
      <w:pPr>
        <w:pStyle w:val="a5"/>
        <w:ind w:firstLine="0"/>
      </w:pPr>
      <w:r w:rsidRPr="009E5F7B">
        <w:t xml:space="preserve">Рисунок </w:t>
      </w:r>
      <w:r w:rsidR="001C5F47">
        <w:fldChar w:fldCharType="begin"/>
      </w:r>
      <w:r w:rsidR="00A02C05"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2</w:t>
      </w:r>
      <w:r w:rsidR="001C5F47">
        <w:rPr>
          <w:noProof/>
        </w:rPr>
        <w:fldChar w:fldCharType="end"/>
      </w:r>
      <w:r w:rsidRPr="009E5F7B">
        <w:t xml:space="preserve"> Меню сайта</w:t>
      </w:r>
    </w:p>
    <w:p w:rsidR="00D63C19" w:rsidRPr="00D63C19" w:rsidRDefault="00D63C19" w:rsidP="00D63C19">
      <w:r>
        <w:t>Нам нужно выбрать: «1С: Предприятие</w:t>
      </w:r>
      <w:r w:rsidR="009B6BEA">
        <w:t xml:space="preserve"> 8. Версия для обучения программированию» (Рис.</w:t>
      </w:r>
      <w:r w:rsidR="00C2454A">
        <w:t xml:space="preserve"> </w:t>
      </w:r>
      <w:r w:rsidR="009B6BEA">
        <w:t>3)</w:t>
      </w:r>
    </w:p>
    <w:p w:rsidR="009B6BEA" w:rsidRDefault="00704A5D" w:rsidP="009B6BEA">
      <w:pPr>
        <w:keepNext/>
        <w:jc w:val="center"/>
      </w:pPr>
      <w:r>
        <w:pict>
          <v:shape id="_x0000_i1027" type="#_x0000_t75" style="width:177.65pt;height:312.3pt">
            <v:imagedata r:id="rId12" o:title="3"/>
          </v:shape>
        </w:pict>
      </w:r>
    </w:p>
    <w:p w:rsidR="00D63C19" w:rsidRPr="009B6BEA" w:rsidRDefault="009B6BEA" w:rsidP="002A3740">
      <w:pPr>
        <w:pStyle w:val="a5"/>
        <w:ind w:firstLine="0"/>
      </w:pPr>
      <w:r w:rsidRPr="009B6BEA">
        <w:t xml:space="preserve">Рисунок </w:t>
      </w:r>
      <w:r w:rsidR="001C5F47">
        <w:fldChar w:fldCharType="begin"/>
      </w:r>
      <w:r w:rsidR="00A02C05"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3</w:t>
      </w:r>
      <w:r w:rsidR="001C5F47">
        <w:rPr>
          <w:noProof/>
        </w:rPr>
        <w:fldChar w:fldCharType="end"/>
      </w:r>
    </w:p>
    <w:p w:rsidR="00BE56A9" w:rsidRDefault="00BE56A9" w:rsidP="00352D2D"/>
    <w:p w:rsidR="00BE56A9" w:rsidRDefault="00BE56A9" w:rsidP="00B54267">
      <w:pPr>
        <w:rPr>
          <w:lang w:eastAsia="ru-RU"/>
        </w:rPr>
      </w:pPr>
      <w:r>
        <w:rPr>
          <w:lang w:eastAsia="ru-RU"/>
        </w:rPr>
        <w:lastRenderedPageBreak/>
        <w:t>Из предложенных вариантов на сайте нам нужен тот, что показан на рисунке 4.</w:t>
      </w:r>
    </w:p>
    <w:p w:rsidR="00B54267" w:rsidRDefault="00704A5D" w:rsidP="00373577">
      <w:pPr>
        <w:keepNext/>
        <w:ind w:firstLine="0"/>
        <w:jc w:val="center"/>
      </w:pPr>
      <w:r>
        <w:rPr>
          <w:lang w:eastAsia="ru-RU"/>
        </w:rPr>
        <w:pict>
          <v:shape id="_x0000_i1028" type="#_x0000_t75" style="width:420.8pt;height:274.9pt">
            <v:imagedata r:id="rId13" o:title="4"/>
          </v:shape>
        </w:pict>
      </w:r>
    </w:p>
    <w:p w:rsidR="00B54267" w:rsidRDefault="00B54267" w:rsidP="002A3740">
      <w:pPr>
        <w:pStyle w:val="a5"/>
        <w:ind w:firstLine="0"/>
      </w:pPr>
      <w:r>
        <w:t xml:space="preserve">Рисунок </w:t>
      </w:r>
      <w:r w:rsidR="001C5F47">
        <w:fldChar w:fldCharType="begin"/>
      </w:r>
      <w:r w:rsidR="00A02C05"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4</w:t>
      </w:r>
      <w:r w:rsidR="001C5F47">
        <w:rPr>
          <w:noProof/>
        </w:rPr>
        <w:fldChar w:fldCharType="end"/>
      </w:r>
    </w:p>
    <w:p w:rsidR="00373577" w:rsidRPr="00373577" w:rsidRDefault="00373577" w:rsidP="00373577">
      <w:r>
        <w:t>Нажимаем «Получить продукт бесплатно»</w:t>
      </w:r>
      <w:r w:rsidR="00C2454A">
        <w:t xml:space="preserve"> (Рис. 5</w:t>
      </w:r>
      <w:r>
        <w:t>)</w:t>
      </w:r>
    </w:p>
    <w:p w:rsidR="00373577" w:rsidRDefault="00704A5D" w:rsidP="00373577">
      <w:pPr>
        <w:keepNext/>
        <w:ind w:firstLine="0"/>
        <w:jc w:val="center"/>
      </w:pPr>
      <w:r>
        <w:pict>
          <v:shape id="_x0000_i1029" type="#_x0000_t75" style="width:467.55pt;height:172.05pt">
            <v:imagedata r:id="rId14" o:title="5"/>
          </v:shape>
        </w:pict>
      </w:r>
    </w:p>
    <w:p w:rsidR="00B54267" w:rsidRDefault="00373577" w:rsidP="002A3740">
      <w:pPr>
        <w:pStyle w:val="a5"/>
        <w:ind w:firstLine="0"/>
      </w:pPr>
      <w:r>
        <w:t xml:space="preserve">Рисунок </w:t>
      </w:r>
      <w:r w:rsidR="001C5F47">
        <w:fldChar w:fldCharType="begin"/>
      </w:r>
      <w:r w:rsidR="00A02C05"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5</w:t>
      </w:r>
      <w:r w:rsidR="001C5F47">
        <w:rPr>
          <w:noProof/>
        </w:rPr>
        <w:fldChar w:fldCharType="end"/>
      </w:r>
    </w:p>
    <w:p w:rsidR="00C2454A" w:rsidRDefault="00C2454A">
      <w:pPr>
        <w:spacing w:after="200" w:line="276" w:lineRule="auto"/>
        <w:ind w:firstLine="0"/>
        <w:jc w:val="left"/>
      </w:pPr>
      <w:r>
        <w:br w:type="page"/>
      </w:r>
    </w:p>
    <w:p w:rsidR="00C2454A" w:rsidRDefault="00B35ADB" w:rsidP="00C2454A">
      <w:r>
        <w:lastRenderedPageBreak/>
        <w:t xml:space="preserve">Далее просто заполняем анкету, нажимаем «Отправить» </w:t>
      </w:r>
      <w:r w:rsidR="00C2454A">
        <w:t>и получаем ссылку на дистрибутив (Рис. 6)</w:t>
      </w:r>
    </w:p>
    <w:p w:rsidR="00B35ADB" w:rsidRDefault="00704A5D" w:rsidP="00B35ADB">
      <w:pPr>
        <w:keepNext/>
        <w:jc w:val="center"/>
      </w:pPr>
      <w:r>
        <w:pict>
          <v:shape id="_x0000_i1030" type="#_x0000_t75" style="width:367.5pt;height:313.25pt">
            <v:imagedata r:id="rId15" o:title="6"/>
          </v:shape>
        </w:pict>
      </w:r>
    </w:p>
    <w:p w:rsidR="00C2454A" w:rsidRDefault="00B35ADB" w:rsidP="00F16B49">
      <w:pPr>
        <w:pStyle w:val="a5"/>
        <w:ind w:firstLine="0"/>
      </w:pPr>
      <w:r w:rsidRPr="00B35ADB">
        <w:t xml:space="preserve">Рисунок </w:t>
      </w:r>
      <w:r w:rsidR="001C5F47">
        <w:fldChar w:fldCharType="begin"/>
      </w:r>
      <w:r w:rsidR="00A02C05"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6</w:t>
      </w:r>
      <w:r w:rsidR="001C5F47">
        <w:rPr>
          <w:noProof/>
        </w:rPr>
        <w:fldChar w:fldCharType="end"/>
      </w:r>
    </w:p>
    <w:p w:rsidR="00A94718" w:rsidRPr="00A94718" w:rsidRDefault="00A94718" w:rsidP="00A94718">
      <w:r>
        <w:t>На почту приходит подобного рода письмо, где есть ссылка. Теперь нам нужно просто перейти по ней и скачать файл. Все зависит от интернета, но у меня скачалось буквально за полчаса.</w:t>
      </w:r>
      <w:r w:rsidR="000A038D">
        <w:t xml:space="preserve"> (Рис. 7)</w:t>
      </w:r>
    </w:p>
    <w:p w:rsidR="000A038D" w:rsidRDefault="00704A5D" w:rsidP="000A038D">
      <w:pPr>
        <w:keepNext/>
        <w:ind w:firstLine="0"/>
        <w:jc w:val="center"/>
      </w:pPr>
      <w:r>
        <w:pict>
          <v:shape id="_x0000_i1031" type="#_x0000_t75" style="width:467.55pt;height:128.1pt">
            <v:imagedata r:id="rId16" o:title="7"/>
          </v:shape>
        </w:pict>
      </w:r>
    </w:p>
    <w:p w:rsidR="00B35ADB" w:rsidRDefault="000A038D" w:rsidP="00F16B49">
      <w:pPr>
        <w:pStyle w:val="a5"/>
        <w:ind w:firstLine="0"/>
      </w:pPr>
      <w:r w:rsidRPr="00B10D9C">
        <w:t xml:space="preserve">Рисунок </w:t>
      </w:r>
      <w:r w:rsidR="001C5F47">
        <w:fldChar w:fldCharType="begin"/>
      </w:r>
      <w:r w:rsidR="00A02C05"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7</w:t>
      </w:r>
      <w:r w:rsidR="001C5F47">
        <w:rPr>
          <w:noProof/>
        </w:rPr>
        <w:fldChar w:fldCharType="end"/>
      </w:r>
    </w:p>
    <w:p w:rsidR="00B10D9C" w:rsidRPr="004E731B" w:rsidRDefault="004E731B" w:rsidP="00B10D9C">
      <w:pPr>
        <w:rPr>
          <w:rFonts w:eastAsiaTheme="minorEastAsia"/>
          <w:lang w:eastAsia="ja-JP"/>
        </w:rPr>
      </w:pPr>
      <w:r>
        <w:t xml:space="preserve">После долгого или быстрого скачивания нам остается распаковать архив и установить </w:t>
      </w:r>
      <w:r>
        <w:rPr>
          <w:rFonts w:eastAsiaTheme="minorEastAsia" w:hint="eastAsia"/>
          <w:lang w:eastAsia="ja-JP"/>
        </w:rPr>
        <w:t>1</w:t>
      </w:r>
      <w:r w:rsidR="007A46D2">
        <w:rPr>
          <w:rFonts w:eastAsiaTheme="minorEastAsia"/>
          <w:lang w:eastAsia="ja-JP"/>
        </w:rPr>
        <w:t xml:space="preserve">С: Предприятие, открыв файл либо SetupV8.exe, либо </w:t>
      </w:r>
      <w:r w:rsidR="007A46D2">
        <w:rPr>
          <w:rFonts w:eastAsiaTheme="minorEastAsia" w:hint="eastAsia"/>
          <w:lang w:eastAsia="ja-JP"/>
        </w:rPr>
        <w:t>a</w:t>
      </w:r>
      <w:r w:rsidR="007A46D2">
        <w:rPr>
          <w:rFonts w:eastAsiaTheme="minorEastAsia"/>
          <w:lang w:eastAsia="ja-JP"/>
        </w:rPr>
        <w:t>utorun.exe</w:t>
      </w:r>
    </w:p>
    <w:p w:rsidR="00C2454A" w:rsidRDefault="00F16B49" w:rsidP="00C2454A">
      <w:r>
        <w:lastRenderedPageBreak/>
        <w:t>После установки у нас появится ярлычок на рабочем столе (Рис. 8)</w:t>
      </w:r>
    </w:p>
    <w:p w:rsidR="00F16B49" w:rsidRDefault="00704A5D" w:rsidP="00F16B49">
      <w:pPr>
        <w:keepNext/>
        <w:ind w:firstLine="0"/>
        <w:jc w:val="center"/>
      </w:pPr>
      <w:r>
        <w:pict>
          <v:shape id="_x0000_i1032" type="#_x0000_t75" style="width:58.9pt;height:86.05pt">
            <v:imagedata r:id="rId17" o:title="8"/>
          </v:shape>
        </w:pict>
      </w:r>
    </w:p>
    <w:p w:rsidR="00F16B49" w:rsidRDefault="00F16B49" w:rsidP="00F16B49">
      <w:pPr>
        <w:pStyle w:val="a5"/>
        <w:ind w:firstLine="0"/>
      </w:pPr>
      <w:r>
        <w:t xml:space="preserve">Рисунок </w:t>
      </w:r>
      <w:r w:rsidR="001C5F47">
        <w:fldChar w:fldCharType="begin"/>
      </w:r>
      <w:r w:rsidR="00A02C05"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8</w:t>
      </w:r>
      <w:r w:rsidR="001C5F47">
        <w:rPr>
          <w:noProof/>
        </w:rPr>
        <w:fldChar w:fldCharType="end"/>
      </w:r>
    </w:p>
    <w:p w:rsidR="006B17D2" w:rsidRPr="006B17D2" w:rsidRDefault="00DB07A3" w:rsidP="006B17D2">
      <w:r>
        <w:t>1С: Предприятия открывается сразу же после установки. Перед нами появляется окошко с различными кнопочками. (Рис. 9)</w:t>
      </w:r>
    </w:p>
    <w:p w:rsidR="00DB07A3" w:rsidRDefault="00704A5D" w:rsidP="00DB07A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33925" cy="3629025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7D2" w:rsidRPr="006B17D2" w:rsidRDefault="00DB07A3" w:rsidP="00DB07A3">
      <w:pPr>
        <w:pStyle w:val="a5"/>
        <w:ind w:firstLine="0"/>
      </w:pPr>
      <w:r>
        <w:t xml:space="preserve">Рисунок </w:t>
      </w:r>
      <w:r w:rsidR="001C5F47">
        <w:fldChar w:fldCharType="begin"/>
      </w:r>
      <w:r w:rsidR="00A02C05"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9</w:t>
      </w:r>
      <w:r w:rsidR="001C5F47">
        <w:rPr>
          <w:noProof/>
        </w:rPr>
        <w:fldChar w:fldCharType="end"/>
      </w:r>
    </w:p>
    <w:p w:rsidR="00907D8B" w:rsidRPr="00BE56A9" w:rsidRDefault="00C25641" w:rsidP="00B54267">
      <w:pPr>
        <w:ind w:firstLine="0"/>
        <w:rPr>
          <w:lang w:eastAsia="ru-RU"/>
        </w:rPr>
      </w:pPr>
      <w:r w:rsidRPr="00BE56A9">
        <w:rPr>
          <w:lang w:eastAsia="ru-RU"/>
        </w:rPr>
        <w:br w:type="page"/>
      </w:r>
    </w:p>
    <w:p w:rsidR="00FB4574" w:rsidRDefault="006D4440" w:rsidP="00F47EAB">
      <w:pPr>
        <w:pStyle w:val="1"/>
      </w:pPr>
      <w:bookmarkStart w:id="5" w:name="_Toc82627131"/>
      <w:r>
        <w:lastRenderedPageBreak/>
        <w:t>Создание новой пустой информационной базы «Студенты»</w:t>
      </w:r>
      <w:bookmarkEnd w:id="5"/>
    </w:p>
    <w:p w:rsidR="002C59FE" w:rsidRDefault="00E31137" w:rsidP="002C59FE">
      <w:pPr>
        <w:jc w:val="center"/>
      </w:pPr>
      <w:r>
        <w:t>Теперь нам нужно добавить новую информационную базу «Студенты» (Рис. 10)</w:t>
      </w:r>
      <w:r w:rsidR="00704A5D">
        <w:rPr>
          <w:noProof/>
          <w:lang w:eastAsia="ru-RU"/>
        </w:rPr>
        <w:drawing>
          <wp:inline distT="0" distB="0" distL="0" distR="0">
            <wp:extent cx="5940425" cy="3486377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6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4A5D">
        <w:tab/>
      </w:r>
      <w:r>
        <w:t xml:space="preserve">Рисунок </w:t>
      </w:r>
      <w:fldSimple w:instr=" SEQ Рисунок \* ARABIC ">
        <w:r w:rsidR="00880E8A">
          <w:rPr>
            <w:noProof/>
          </w:rPr>
          <w:t>10</w:t>
        </w:r>
      </w:fldSimple>
    </w:p>
    <w:p w:rsidR="002C59FE" w:rsidRDefault="005155AD" w:rsidP="002C59FE">
      <w:pPr>
        <w:ind w:firstLine="0"/>
        <w:jc w:val="left"/>
      </w:pPr>
      <w:r>
        <w:t>Выбираем «</w:t>
      </w:r>
      <w:r w:rsidR="00704A5D">
        <w:rPr>
          <w:lang w:val="en-US"/>
        </w:rPr>
        <w:t>Create</w:t>
      </w:r>
      <w:r w:rsidR="00704A5D" w:rsidRPr="00704A5D">
        <w:t xml:space="preserve"> </w:t>
      </w:r>
      <w:r w:rsidR="00704A5D">
        <w:rPr>
          <w:lang w:val="en-US"/>
        </w:rPr>
        <w:t>infobase</w:t>
      </w:r>
      <w:r>
        <w:t>» (Рис. 10)</w:t>
      </w:r>
      <w:r w:rsidR="00704A5D">
        <w:rPr>
          <w:lang w:val="en-US"/>
        </w:rPr>
        <w:t xml:space="preserve"> </w:t>
      </w:r>
    </w:p>
    <w:p w:rsidR="005155AD" w:rsidRDefault="00704A5D" w:rsidP="002C59F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25114" cy="3479470"/>
            <wp:effectExtent l="19050" t="0" r="8786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26" cy="348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5AD" w:rsidRPr="00704A5D" w:rsidRDefault="005155AD" w:rsidP="002C59FE">
      <w:pPr>
        <w:pStyle w:val="a5"/>
        <w:rPr>
          <w:lang w:val="en-US"/>
        </w:rPr>
      </w:pPr>
      <w:r>
        <w:t>Рисунок</w:t>
      </w:r>
      <w:r w:rsidRPr="00704A5D">
        <w:rPr>
          <w:lang w:val="en-US"/>
        </w:rPr>
        <w:t xml:space="preserve"> </w:t>
      </w:r>
      <w:r w:rsidR="001C5F47">
        <w:fldChar w:fldCharType="begin"/>
      </w:r>
      <w:r w:rsidR="001C5F47" w:rsidRPr="00704A5D">
        <w:rPr>
          <w:lang w:val="en-US"/>
        </w:rPr>
        <w:instrText xml:space="preserve"> SEQ </w:instrText>
      </w:r>
      <w:r w:rsidR="001C5F47">
        <w:instrText>Рисунок</w:instrText>
      </w:r>
      <w:r w:rsidR="001C5F47" w:rsidRPr="00704A5D">
        <w:rPr>
          <w:lang w:val="en-US"/>
        </w:rPr>
        <w:instrText xml:space="preserve"> \* ARABIC </w:instrText>
      </w:r>
      <w:r w:rsidR="001C5F47">
        <w:fldChar w:fldCharType="separate"/>
      </w:r>
      <w:r w:rsidR="00880E8A" w:rsidRPr="00704A5D">
        <w:rPr>
          <w:noProof/>
          <w:lang w:val="en-US"/>
        </w:rPr>
        <w:t>11</w:t>
      </w:r>
      <w:r w:rsidR="001C5F47">
        <w:fldChar w:fldCharType="end"/>
      </w:r>
    </w:p>
    <w:p w:rsidR="005155AD" w:rsidRPr="00704A5D" w:rsidRDefault="005155AD" w:rsidP="005155AD">
      <w:pPr>
        <w:rPr>
          <w:lang w:val="en-US"/>
        </w:rPr>
      </w:pPr>
    </w:p>
    <w:p w:rsidR="007B4BFB" w:rsidRPr="00704A5D" w:rsidRDefault="007B4BFB" w:rsidP="007B4BFB">
      <w:pPr>
        <w:rPr>
          <w:lang w:val="en-US"/>
        </w:rPr>
      </w:pPr>
      <w:r>
        <w:t>Выбираем</w:t>
      </w:r>
      <w:r w:rsidRPr="00704A5D">
        <w:rPr>
          <w:lang w:val="en-US"/>
        </w:rPr>
        <w:t xml:space="preserve"> «</w:t>
      </w:r>
      <w:r w:rsidR="00704A5D" w:rsidRPr="00704A5D">
        <w:rPr>
          <w:lang w:val="en-US"/>
        </w:rPr>
        <w:t>Create an infobase without a configuration to develop a new configuration or restore a previously dumped infobase</w:t>
      </w:r>
      <w:r w:rsidRPr="00704A5D">
        <w:rPr>
          <w:lang w:val="en-US"/>
        </w:rPr>
        <w:t>» (</w:t>
      </w:r>
      <w:r>
        <w:t>Рис</w:t>
      </w:r>
      <w:r w:rsidRPr="00704A5D">
        <w:rPr>
          <w:lang w:val="en-US"/>
        </w:rPr>
        <w:t>. 1</w:t>
      </w:r>
      <w:r w:rsidR="005155AD" w:rsidRPr="00704A5D">
        <w:rPr>
          <w:lang w:val="en-US"/>
        </w:rPr>
        <w:t>2</w:t>
      </w:r>
      <w:r w:rsidRPr="00704A5D">
        <w:rPr>
          <w:lang w:val="en-US"/>
        </w:rPr>
        <w:t>)</w:t>
      </w:r>
    </w:p>
    <w:p w:rsidR="0073054B" w:rsidRDefault="00704A5D" w:rsidP="00704A5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67200" cy="3206712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042" cy="3214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2F6" w:rsidRDefault="0073054B" w:rsidP="0073054B">
      <w:pPr>
        <w:pStyle w:val="a5"/>
        <w:ind w:firstLine="0"/>
      </w:pPr>
      <w:r>
        <w:t xml:space="preserve">Рисунок </w:t>
      </w:r>
      <w:fldSimple w:instr=" SEQ Рисунок \* ARABIC ">
        <w:r w:rsidR="00880E8A">
          <w:rPr>
            <w:noProof/>
          </w:rPr>
          <w:t>12</w:t>
        </w:r>
      </w:fldSimple>
    </w:p>
    <w:p w:rsidR="0073054B" w:rsidRDefault="0073054B" w:rsidP="0061058E"/>
    <w:p w:rsidR="0062306D" w:rsidRDefault="0073054B" w:rsidP="0062306D">
      <w:pPr>
        <w:jc w:val="left"/>
      </w:pPr>
      <w:r>
        <w:lastRenderedPageBreak/>
        <w:t>Вписываем наименование</w:t>
      </w:r>
      <w:r w:rsidR="008F4B3A">
        <w:t xml:space="preserve"> базы: «Студенты» (Рис. 1</w:t>
      </w:r>
      <w:r w:rsidR="005155AD">
        <w:t>3</w:t>
      </w:r>
      <w:r w:rsidR="008F4B3A">
        <w:t>)</w:t>
      </w:r>
      <w:r w:rsidR="0062306D" w:rsidRPr="0062306D">
        <w:t xml:space="preserve"> </w:t>
      </w:r>
    </w:p>
    <w:p w:rsidR="0062306D" w:rsidRDefault="0062306D" w:rsidP="0062306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87625" cy="2857500"/>
            <wp:effectExtent l="0" t="0" r="0" b="0"/>
            <wp:docPr id="6" name="Рисунок 6" descr="C:\Users\Nastya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Nastya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148" cy="286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3A" w:rsidRDefault="0062306D" w:rsidP="00B82473">
      <w:pPr>
        <w:pStyle w:val="a5"/>
        <w:ind w:firstLine="0"/>
      </w:pPr>
      <w:r>
        <w:t xml:space="preserve">Рисунок </w:t>
      </w:r>
      <w:fldSimple w:instr=" SEQ Рисунок \* ARABIC ">
        <w:r w:rsidR="00880E8A">
          <w:rPr>
            <w:noProof/>
          </w:rPr>
          <w:t>13</w:t>
        </w:r>
      </w:fldSimple>
    </w:p>
    <w:p w:rsidR="005155AD" w:rsidRPr="005155AD" w:rsidRDefault="005155AD" w:rsidP="005155AD"/>
    <w:p w:rsidR="002621F6" w:rsidRDefault="002621F6" w:rsidP="002621F6">
      <w:r>
        <w:t xml:space="preserve">Указываем </w:t>
      </w:r>
      <w:r w:rsidR="004753E2">
        <w:t>нужный нам путь в строку «Каталог информационной базы». Там будет храниться наша информационная база.</w:t>
      </w:r>
      <w:r w:rsidR="00B82473">
        <w:t xml:space="preserve"> (Рис. 1</w:t>
      </w:r>
      <w:r w:rsidR="005155AD">
        <w:t>4</w:t>
      </w:r>
      <w:r w:rsidR="00B82473">
        <w:t>)</w:t>
      </w:r>
    </w:p>
    <w:p w:rsidR="002621F6" w:rsidRDefault="00704A5D" w:rsidP="002621F6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14900" cy="3752850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473" w:rsidRPr="00075168" w:rsidRDefault="002621F6" w:rsidP="00075168">
      <w:pPr>
        <w:pStyle w:val="a5"/>
        <w:ind w:firstLine="0"/>
        <w:rPr>
          <w:lang w:val="en-US"/>
        </w:rPr>
      </w:pPr>
      <w:r>
        <w:t xml:space="preserve">Рисунок </w:t>
      </w:r>
      <w:fldSimple w:instr=" SEQ Рисунок \* ARABIC ">
        <w:r w:rsidR="00880E8A">
          <w:rPr>
            <w:noProof/>
          </w:rPr>
          <w:t>14</w:t>
        </w:r>
      </w:fldSimple>
    </w:p>
    <w:p w:rsidR="00075168" w:rsidRDefault="00B82473" w:rsidP="00075168">
      <w:pPr>
        <w:jc w:val="center"/>
        <w:rPr>
          <w:lang w:val="en-US"/>
        </w:rPr>
      </w:pPr>
      <w:r>
        <w:t>Все, наша информационная база успешно создана. (Рис. 1</w:t>
      </w:r>
      <w:r w:rsidR="005155AD">
        <w:t>5</w:t>
      </w:r>
      <w:r>
        <w:t>)</w:t>
      </w:r>
      <w:r w:rsidR="00075168">
        <w:rPr>
          <w:noProof/>
          <w:lang w:eastAsia="ru-RU"/>
        </w:rPr>
        <w:drawing>
          <wp:inline distT="0" distB="0" distL="0" distR="0">
            <wp:extent cx="4036575" cy="3057525"/>
            <wp:effectExtent l="19050" t="0" r="20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473" w:rsidRDefault="00B82473" w:rsidP="00075168">
      <w:pPr>
        <w:jc w:val="center"/>
      </w:pPr>
      <w:r>
        <w:t xml:space="preserve">Рисунок </w:t>
      </w:r>
      <w:fldSimple w:instr=" SEQ Рисунок \* ARABIC ">
        <w:r w:rsidR="00880E8A">
          <w:rPr>
            <w:noProof/>
          </w:rPr>
          <w:t>15</w:t>
        </w:r>
      </w:fldSimple>
    </w:p>
    <w:p w:rsidR="00145933" w:rsidRPr="00145933" w:rsidRDefault="00145933" w:rsidP="00145933">
      <w:pPr>
        <w:spacing w:after="200" w:line="276" w:lineRule="auto"/>
        <w:ind w:firstLine="0"/>
        <w:jc w:val="left"/>
      </w:pPr>
      <w:r>
        <w:br w:type="page"/>
      </w:r>
    </w:p>
    <w:p w:rsidR="00620D9D" w:rsidRDefault="006D4440" w:rsidP="00F47EAB">
      <w:pPr>
        <w:pStyle w:val="1"/>
      </w:pPr>
      <w:bookmarkStart w:id="6" w:name="_Toc82627132"/>
      <w:r>
        <w:lastRenderedPageBreak/>
        <w:t>Установка тиражной конфигурации 1С: Деньги</w:t>
      </w:r>
      <w:bookmarkEnd w:id="6"/>
    </w:p>
    <w:p w:rsidR="00F6196A" w:rsidRPr="00F6196A" w:rsidRDefault="00F6196A" w:rsidP="00F6196A">
      <w:pPr>
        <w:rPr>
          <w:rFonts w:eastAsiaTheme="minorEastAsia"/>
          <w:lang w:eastAsia="ja-JP"/>
        </w:rPr>
      </w:pPr>
      <w:r>
        <w:t>В архиве с 1С:Предприятия находятся некие шаблоны конфигураций, которые мы можем добавить себе. Нам нужно добавить конфигурацию «Деньги». Она находится в папке «</w:t>
      </w:r>
      <w:r>
        <w:rPr>
          <w:rFonts w:eastAsiaTheme="minorEastAsia"/>
          <w:lang w:eastAsia="ja-JP"/>
        </w:rPr>
        <w:t>money_2_0_19_2». (Рис. 1</w:t>
      </w:r>
      <w:r w:rsidR="006F218C">
        <w:rPr>
          <w:rFonts w:eastAsiaTheme="minorEastAsia"/>
          <w:lang w:eastAsia="ja-JP"/>
        </w:rPr>
        <w:t>6</w:t>
      </w:r>
      <w:r>
        <w:rPr>
          <w:rFonts w:eastAsiaTheme="minorEastAsia"/>
          <w:lang w:eastAsia="ja-JP"/>
        </w:rPr>
        <w:t>)</w:t>
      </w:r>
    </w:p>
    <w:p w:rsidR="00F6196A" w:rsidRDefault="00075168" w:rsidP="00F6196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326653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F7F" w:rsidRDefault="00F6196A" w:rsidP="00F6196A">
      <w:pPr>
        <w:pStyle w:val="a5"/>
        <w:ind w:firstLine="0"/>
      </w:pPr>
      <w:r>
        <w:t xml:space="preserve">Рисунок </w:t>
      </w:r>
      <w:fldSimple w:instr=" SEQ Рисунок \* ARABIC ">
        <w:r w:rsidR="00880E8A">
          <w:rPr>
            <w:noProof/>
          </w:rPr>
          <w:t>16</w:t>
        </w:r>
      </w:fldSimple>
    </w:p>
    <w:p w:rsidR="00857D5B" w:rsidRPr="00857D5B" w:rsidRDefault="00857D5B" w:rsidP="00857D5B">
      <w:pPr>
        <w:rPr>
          <w:rFonts w:eastAsiaTheme="minorEastAsia"/>
          <w:lang w:eastAsia="ja-JP"/>
        </w:rPr>
      </w:pPr>
      <w:r>
        <w:t xml:space="preserve">Внутри этой папки находится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>etup.exe. Его нужно открыть и установить конфигурацию. (Рис. 1</w:t>
      </w:r>
      <w:r w:rsidR="006F218C">
        <w:rPr>
          <w:rFonts w:eastAsiaTheme="minorEastAsia"/>
          <w:lang w:eastAsia="ja-JP"/>
        </w:rPr>
        <w:t>7</w:t>
      </w:r>
      <w:r>
        <w:rPr>
          <w:rFonts w:eastAsiaTheme="minorEastAsia"/>
          <w:lang w:eastAsia="ja-JP"/>
        </w:rPr>
        <w:t>)</w:t>
      </w:r>
    </w:p>
    <w:p w:rsidR="00857D5B" w:rsidRDefault="00075168" w:rsidP="0007516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79670" cy="1482138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797" cy="148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D5B" w:rsidRDefault="00857D5B" w:rsidP="00857D5B">
      <w:pPr>
        <w:pStyle w:val="a5"/>
        <w:ind w:firstLine="0"/>
      </w:pPr>
      <w:r>
        <w:t xml:space="preserve">Рисунок </w:t>
      </w:r>
      <w:fldSimple w:instr=" SEQ Рисунок \* ARABIC ">
        <w:r w:rsidR="00880E8A">
          <w:rPr>
            <w:noProof/>
          </w:rPr>
          <w:t>17</w:t>
        </w:r>
      </w:fldSimple>
    </w:p>
    <w:p w:rsidR="00740CEB" w:rsidRPr="00221944" w:rsidRDefault="00740CEB">
      <w:pPr>
        <w:spacing w:after="200" w:line="276" w:lineRule="auto"/>
        <w:ind w:firstLine="0"/>
        <w:jc w:val="left"/>
        <w:rPr>
          <w:lang w:val="en-US"/>
        </w:rPr>
      </w:pPr>
    </w:p>
    <w:p w:rsidR="00740CEB" w:rsidRDefault="008E3B4D" w:rsidP="008E3B4D">
      <w:r>
        <w:lastRenderedPageBreak/>
        <w:t>Теперь нам нужно добавить новую информационную базу «Деньги</w:t>
      </w:r>
      <w:r w:rsidR="00582EE8">
        <w:t xml:space="preserve"> учебная (демо)</w:t>
      </w:r>
      <w:r>
        <w:t>» (Рис. 1</w:t>
      </w:r>
      <w:r w:rsidR="006F218C">
        <w:t>8</w:t>
      </w:r>
      <w:r>
        <w:t>)</w:t>
      </w:r>
    </w:p>
    <w:p w:rsidR="008E3B4D" w:rsidRDefault="00075168" w:rsidP="008E3B4D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79670" cy="3211926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14" cy="321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3A2" w:rsidRPr="006943A2" w:rsidRDefault="008E3B4D" w:rsidP="006943A2">
      <w:pPr>
        <w:pStyle w:val="a5"/>
        <w:ind w:firstLine="0"/>
      </w:pPr>
      <w:r>
        <w:t xml:space="preserve">Рисунок </w:t>
      </w:r>
      <w:fldSimple w:instr=" SEQ Рисунок \* ARABIC ">
        <w:r w:rsidR="00880E8A">
          <w:rPr>
            <w:noProof/>
          </w:rPr>
          <w:t>18</w:t>
        </w:r>
      </w:fldSimple>
    </w:p>
    <w:p w:rsidR="006943A2" w:rsidRDefault="006943A2" w:rsidP="006943A2">
      <w:r>
        <w:t>Выбираем</w:t>
      </w:r>
      <w:r w:rsidR="00075168" w:rsidRPr="00075168">
        <w:t xml:space="preserve"> </w:t>
      </w:r>
      <w:r>
        <w:t xml:space="preserve"> «</w:t>
      </w:r>
      <w:r w:rsidR="00075168">
        <w:rPr>
          <w:lang w:val="en-US"/>
        </w:rPr>
        <w:t>Create</w:t>
      </w:r>
      <w:r w:rsidR="00075168" w:rsidRPr="00075168">
        <w:t xml:space="preserve"> </w:t>
      </w:r>
      <w:r w:rsidR="00075168">
        <w:rPr>
          <w:lang w:val="en-US"/>
        </w:rPr>
        <w:t>infobase</w:t>
      </w:r>
      <w:r>
        <w:t>» (Рис. 19)</w:t>
      </w:r>
    </w:p>
    <w:p w:rsidR="006943A2" w:rsidRDefault="00075168" w:rsidP="006943A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99811" cy="340042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11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3A2" w:rsidRPr="005155AD" w:rsidRDefault="006943A2" w:rsidP="006943A2">
      <w:pPr>
        <w:pStyle w:val="a5"/>
        <w:ind w:firstLine="0"/>
      </w:pPr>
      <w:r>
        <w:t xml:space="preserve">Рисунок </w:t>
      </w:r>
      <w:r w:rsidR="001C5F47">
        <w:fldChar w:fldCharType="begin"/>
      </w:r>
      <w:r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19</w:t>
      </w:r>
      <w:r w:rsidR="001C5F47">
        <w:fldChar w:fldCharType="end"/>
      </w:r>
    </w:p>
    <w:p w:rsidR="006943A2" w:rsidRDefault="006943A2" w:rsidP="006943A2"/>
    <w:p w:rsidR="00731B39" w:rsidRDefault="00731B39" w:rsidP="002C59FE">
      <w:pPr>
        <w:ind w:firstLine="0"/>
      </w:pPr>
    </w:p>
    <w:p w:rsidR="00731B39" w:rsidRDefault="00731B39" w:rsidP="006943A2">
      <w:r>
        <w:lastRenderedPageBreak/>
        <w:t>Выбираем «</w:t>
      </w:r>
      <w:r w:rsidR="00075168">
        <w:rPr>
          <w:lang w:val="en-US"/>
        </w:rPr>
        <w:t>Create</w:t>
      </w:r>
      <w:r w:rsidR="00075168" w:rsidRPr="00075168">
        <w:t xml:space="preserve"> </w:t>
      </w:r>
      <w:r w:rsidR="00075168">
        <w:rPr>
          <w:lang w:val="en-US"/>
        </w:rPr>
        <w:t>infobase</w:t>
      </w:r>
      <w:r w:rsidR="00075168" w:rsidRPr="00075168">
        <w:t xml:space="preserve"> </w:t>
      </w:r>
      <w:r w:rsidR="00075168">
        <w:rPr>
          <w:lang w:val="en-US"/>
        </w:rPr>
        <w:t>from</w:t>
      </w:r>
      <w:r w:rsidR="00075168" w:rsidRPr="00075168">
        <w:t xml:space="preserve"> </w:t>
      </w:r>
      <w:r w:rsidR="00075168">
        <w:rPr>
          <w:lang w:val="en-US"/>
        </w:rPr>
        <w:t>template</w:t>
      </w:r>
      <w:r>
        <w:t xml:space="preserve">, в </w:t>
      </w:r>
      <w:r w:rsidR="001F0980">
        <w:t>списке выбираем папку «Деньги учебная (демо)» и выбираем 2.0.19.2 (Рис. 20)</w:t>
      </w:r>
    </w:p>
    <w:p w:rsidR="001F0980" w:rsidRDefault="00075168" w:rsidP="001F098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848100" cy="294132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E8" w:rsidRDefault="001F0980" w:rsidP="001F0980">
      <w:pPr>
        <w:pStyle w:val="a5"/>
        <w:ind w:firstLine="0"/>
      </w:pPr>
      <w:r>
        <w:t xml:space="preserve">Рисунок </w:t>
      </w:r>
      <w:fldSimple w:instr=" SEQ Рисунок \* ARABIC ">
        <w:r w:rsidR="00880E8A">
          <w:rPr>
            <w:noProof/>
          </w:rPr>
          <w:t>20</w:t>
        </w:r>
      </w:fldSimple>
    </w:p>
    <w:p w:rsidR="001F0980" w:rsidRDefault="001F0980" w:rsidP="002C59FE">
      <w:pPr>
        <w:ind w:firstLine="0"/>
        <w:jc w:val="left"/>
      </w:pPr>
      <w:r>
        <w:t>Указываем название</w:t>
      </w:r>
      <w:r w:rsidR="00396505">
        <w:t xml:space="preserve"> «Деньги учебная (демо)» (Рис. 21)</w:t>
      </w:r>
    </w:p>
    <w:p w:rsidR="00396505" w:rsidRDefault="00075168" w:rsidP="0039650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43450" cy="35909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05" w:rsidRDefault="00396505" w:rsidP="00396505">
      <w:pPr>
        <w:pStyle w:val="a5"/>
        <w:ind w:firstLine="0"/>
      </w:pPr>
      <w:r>
        <w:t xml:space="preserve">Рисунок </w:t>
      </w:r>
      <w:r w:rsidR="001C5F47">
        <w:fldChar w:fldCharType="begin"/>
      </w:r>
      <w:r>
        <w:instrText xml:space="preserve"> SEQ Рисунок \* ARABIC </w:instrText>
      </w:r>
      <w:r w:rsidR="001C5F47">
        <w:fldChar w:fldCharType="separate"/>
      </w:r>
      <w:r w:rsidR="00880E8A">
        <w:rPr>
          <w:noProof/>
        </w:rPr>
        <w:t>21</w:t>
      </w:r>
      <w:r w:rsidR="001C5F47">
        <w:fldChar w:fldCharType="end"/>
      </w:r>
    </w:p>
    <w:p w:rsidR="00396505" w:rsidRDefault="00396505" w:rsidP="008E3B4D"/>
    <w:p w:rsidR="005C335A" w:rsidRDefault="005C335A" w:rsidP="008E3B4D"/>
    <w:p w:rsidR="005C335A" w:rsidRDefault="005C335A" w:rsidP="008E3B4D"/>
    <w:p w:rsidR="005C335A" w:rsidRDefault="00880E8A" w:rsidP="00880E8A">
      <w:r>
        <w:t>Указываем нужный нам путь в строку «Каталог информационной базы». Там будет храниться наша информационная база. (Рис. 22)</w:t>
      </w:r>
    </w:p>
    <w:p w:rsidR="00880E8A" w:rsidRDefault="00075168" w:rsidP="00880E8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1782" cy="2800350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782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E8" w:rsidRDefault="00880E8A" w:rsidP="00880E8A">
      <w:pPr>
        <w:pStyle w:val="a5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</w:p>
    <w:p w:rsidR="00880E8A" w:rsidRDefault="00880E8A" w:rsidP="00880E8A">
      <w:r>
        <w:t>Все, наша информационная база успешно создана. (Рис. 23)</w:t>
      </w:r>
    </w:p>
    <w:p w:rsidR="00880E8A" w:rsidRDefault="00075168" w:rsidP="00880E8A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885581" cy="2962275"/>
            <wp:effectExtent l="19050" t="0" r="619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81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E8" w:rsidRDefault="00880E8A" w:rsidP="00880E8A">
      <w:pPr>
        <w:pStyle w:val="a5"/>
        <w:ind w:firstLine="0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</w:p>
    <w:p w:rsidR="00221944" w:rsidRDefault="00221944" w:rsidP="00221944"/>
    <w:p w:rsidR="00221944" w:rsidRDefault="00221944" w:rsidP="00221944"/>
    <w:p w:rsidR="00221944" w:rsidRPr="00221944" w:rsidRDefault="00221944" w:rsidP="00221944">
      <w:pPr>
        <w:ind w:firstLine="0"/>
      </w:pPr>
      <w:r>
        <w:t>Авторизируемся (Рис. 24)</w:t>
      </w:r>
    </w:p>
    <w:p w:rsidR="00221944" w:rsidRPr="00221944" w:rsidRDefault="00221944" w:rsidP="00221944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10175" cy="2926034"/>
            <wp:effectExtent l="1905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84" cy="292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44" w:rsidRDefault="00221944" w:rsidP="00221944">
      <w:pPr>
        <w:pStyle w:val="a5"/>
        <w:ind w:firstLine="0"/>
      </w:pPr>
      <w:r>
        <w:t xml:space="preserve">Рисунок </w:t>
      </w:r>
      <w:r>
        <w:rPr>
          <w:lang w:val="en-US"/>
        </w:rPr>
        <w:t>24</w:t>
      </w:r>
    </w:p>
    <w:p w:rsidR="00221944" w:rsidRPr="00221944" w:rsidRDefault="00221944" w:rsidP="00221944">
      <w:pPr>
        <w:ind w:firstLine="0"/>
      </w:pPr>
      <w:r>
        <w:t xml:space="preserve">Информационная база </w:t>
      </w:r>
      <w:r w:rsidRPr="00221944">
        <w:t>“</w:t>
      </w:r>
      <w:r>
        <w:t>Деньги учебная (демо)</w:t>
      </w:r>
      <w:r w:rsidRPr="00221944">
        <w:t>”</w:t>
      </w:r>
      <w:r>
        <w:t xml:space="preserve"> (Рис. 25)</w:t>
      </w:r>
    </w:p>
    <w:p w:rsidR="00582EE8" w:rsidRDefault="00221944" w:rsidP="00221944">
      <w:pPr>
        <w:pStyle w:val="a5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66320"/>
            <wp:effectExtent l="1905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44" w:rsidRPr="00221944" w:rsidRDefault="00221944" w:rsidP="00221944">
      <w:pPr>
        <w:pStyle w:val="a5"/>
        <w:ind w:firstLine="0"/>
        <w:rPr>
          <w:lang w:val="en-US"/>
        </w:rPr>
      </w:pPr>
      <w:r>
        <w:t xml:space="preserve">Рисунок </w:t>
      </w:r>
      <w:r>
        <w:rPr>
          <w:lang w:val="en-US"/>
        </w:rPr>
        <w:t>25</w:t>
      </w:r>
    </w:p>
    <w:p w:rsidR="00221944" w:rsidRPr="00221944" w:rsidRDefault="00221944" w:rsidP="00582EE8">
      <w:pPr>
        <w:spacing w:after="200" w:line="276" w:lineRule="auto"/>
        <w:ind w:firstLine="0"/>
        <w:jc w:val="left"/>
        <w:rPr>
          <w:lang w:val="en-US"/>
        </w:rPr>
      </w:pPr>
    </w:p>
    <w:p w:rsidR="00221944" w:rsidRDefault="00221944" w:rsidP="00582EE8">
      <w:pPr>
        <w:spacing w:after="200" w:line="276" w:lineRule="auto"/>
        <w:ind w:firstLine="0"/>
        <w:jc w:val="left"/>
      </w:pPr>
    </w:p>
    <w:p w:rsidR="00221944" w:rsidRDefault="00221944" w:rsidP="00582EE8">
      <w:pPr>
        <w:spacing w:after="200" w:line="276" w:lineRule="auto"/>
        <w:ind w:firstLine="0"/>
        <w:jc w:val="left"/>
      </w:pPr>
    </w:p>
    <w:p w:rsidR="00221944" w:rsidRDefault="00221944" w:rsidP="00582EE8">
      <w:pPr>
        <w:spacing w:after="200" w:line="276" w:lineRule="auto"/>
        <w:ind w:firstLine="0"/>
        <w:jc w:val="left"/>
      </w:pPr>
    </w:p>
    <w:p w:rsidR="00221944" w:rsidRPr="00221944" w:rsidRDefault="00221944" w:rsidP="00582EE8">
      <w:pPr>
        <w:spacing w:after="200" w:line="276" w:lineRule="auto"/>
        <w:ind w:firstLine="0"/>
        <w:jc w:val="left"/>
      </w:pPr>
      <w:r>
        <w:lastRenderedPageBreak/>
        <w:t>Наводимся на папку Деньги учебная (демо)</w:t>
      </w:r>
      <w:r w:rsidRPr="00221944">
        <w:t xml:space="preserve">, </w:t>
      </w:r>
      <w:r>
        <w:t>Нажимаем ЛКМ (левой кнопкой мыши) по папке (Рис. 26)</w:t>
      </w:r>
    </w:p>
    <w:p w:rsidR="00221944" w:rsidRDefault="00221944" w:rsidP="00221944">
      <w:pPr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002773"/>
            <wp:effectExtent l="1905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>
        <w:rPr>
          <w:lang w:val="en-US"/>
        </w:rPr>
        <w:t>26</w:t>
      </w:r>
    </w:p>
    <w:p w:rsidR="00221944" w:rsidRPr="00221944" w:rsidRDefault="00221944" w:rsidP="00221944">
      <w:pPr>
        <w:spacing w:after="200" w:line="276" w:lineRule="auto"/>
        <w:ind w:firstLine="0"/>
      </w:pPr>
      <w:r>
        <w:t xml:space="preserve">Нажимаем </w:t>
      </w:r>
      <w:r w:rsidR="002C59FE">
        <w:t>ПКМ (правая кнопка мыши) по выбранной ранее папке (Рис. 27)</w:t>
      </w:r>
    </w:p>
    <w:p w:rsidR="00221944" w:rsidRPr="00221944" w:rsidRDefault="00221944" w:rsidP="00221944">
      <w:pPr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15105" cy="4227616"/>
            <wp:effectExtent l="1905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12" cy="4228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Pr="002C59FE">
        <w:t>27</w:t>
      </w:r>
    </w:p>
    <w:p w:rsidR="002C59FE" w:rsidRPr="002C59FE" w:rsidRDefault="002C59FE" w:rsidP="002C59FE">
      <w:pPr>
        <w:spacing w:after="200" w:line="276" w:lineRule="auto"/>
        <w:ind w:firstLine="0"/>
        <w:jc w:val="left"/>
      </w:pPr>
      <w:r>
        <w:lastRenderedPageBreak/>
        <w:t xml:space="preserve">Наводимся на пункт меню </w:t>
      </w:r>
      <w:r w:rsidRPr="002C59FE">
        <w:t>“</w:t>
      </w:r>
      <w:r>
        <w:t>Удалить</w:t>
      </w:r>
      <w:r w:rsidRPr="002C59FE">
        <w:t>”</w:t>
      </w:r>
      <w:r>
        <w:t xml:space="preserve"> (Рис. 28)</w:t>
      </w:r>
    </w:p>
    <w:p w:rsidR="00221944" w:rsidRDefault="00221944" w:rsidP="00221944">
      <w:pPr>
        <w:spacing w:after="200" w:line="276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9209" cy="3517746"/>
            <wp:effectExtent l="19050" t="0" r="5691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6" cy="352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44" w:rsidRPr="002C59FE" w:rsidRDefault="00221944" w:rsidP="00221944">
      <w:pPr>
        <w:pStyle w:val="a5"/>
        <w:ind w:firstLine="0"/>
      </w:pPr>
      <w:r>
        <w:t xml:space="preserve">Рисунок </w:t>
      </w:r>
      <w:r w:rsidRPr="002C59FE">
        <w:t>28</w:t>
      </w:r>
    </w:p>
    <w:p w:rsidR="00221944" w:rsidRPr="002C59FE" w:rsidRDefault="002C59FE" w:rsidP="00582EE8">
      <w:pPr>
        <w:spacing w:after="200" w:line="276" w:lineRule="auto"/>
        <w:ind w:firstLine="0"/>
        <w:jc w:val="left"/>
      </w:pPr>
      <w:r>
        <w:t xml:space="preserve">Нажимаем ЛКМ на пункт меню </w:t>
      </w:r>
      <w:r w:rsidRPr="002C59FE">
        <w:t>“</w:t>
      </w:r>
      <w:r>
        <w:t>Удалить</w:t>
      </w:r>
      <w:r w:rsidRPr="002C59FE">
        <w:t>”</w:t>
      </w:r>
      <w:r>
        <w:t xml:space="preserve"> (Рис. 29)</w:t>
      </w:r>
    </w:p>
    <w:p w:rsidR="00221944" w:rsidRDefault="00221944" w:rsidP="00221944">
      <w:pPr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29200" cy="2676525"/>
            <wp:effectExtent l="19050" t="0" r="0" b="0"/>
            <wp:docPr id="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44" w:rsidRPr="002C59FE" w:rsidRDefault="00221944" w:rsidP="00221944">
      <w:pPr>
        <w:spacing w:after="200" w:line="276" w:lineRule="auto"/>
        <w:ind w:firstLine="0"/>
        <w:jc w:val="center"/>
      </w:pPr>
      <w:r>
        <w:t xml:space="preserve">Рисунок </w:t>
      </w:r>
      <w:r w:rsidRPr="002C59FE">
        <w:t>29</w:t>
      </w:r>
    </w:p>
    <w:p w:rsidR="002C59FE" w:rsidRPr="002C59FE" w:rsidRDefault="002C59FE" w:rsidP="002C59FE">
      <w:pPr>
        <w:pStyle w:val="a5"/>
        <w:ind w:firstLine="0"/>
        <w:jc w:val="left"/>
        <w:rPr>
          <w:sz w:val="28"/>
        </w:rPr>
      </w:pPr>
      <w:r w:rsidRPr="002C59FE">
        <w:rPr>
          <w:sz w:val="28"/>
        </w:rPr>
        <w:lastRenderedPageBreak/>
        <w:t>Теперь пора удалить информацию о информационной базе из 1</w:t>
      </w:r>
      <w:r w:rsidRPr="002C59FE">
        <w:rPr>
          <w:sz w:val="28"/>
          <w:lang w:val="en-US"/>
        </w:rPr>
        <w:t>C</w:t>
      </w:r>
      <w:r w:rsidRPr="002C59FE">
        <w:rPr>
          <w:sz w:val="28"/>
        </w:rPr>
        <w:t>:</w:t>
      </w:r>
      <w:r w:rsidRPr="002C59FE">
        <w:rPr>
          <w:sz w:val="28"/>
          <w:lang w:val="en-US"/>
        </w:rPr>
        <w:t>Enterprise</w:t>
      </w:r>
      <w:r w:rsidRPr="002C59FE">
        <w:rPr>
          <w:sz w:val="28"/>
        </w:rPr>
        <w:t xml:space="preserve">(энтерпрайз). Наводимся компьютерной мышью на пункт графического интерфеса </w:t>
      </w:r>
      <w:r w:rsidRPr="002C59FE">
        <w:rPr>
          <w:sz w:val="28"/>
          <w:lang w:val="en-US"/>
        </w:rPr>
        <w:t>“Remove”</w:t>
      </w:r>
      <w:r w:rsidRPr="002C59FE">
        <w:rPr>
          <w:sz w:val="28"/>
        </w:rPr>
        <w:t xml:space="preserve"> (Рис</w:t>
      </w:r>
      <w:r w:rsidRPr="002C59FE">
        <w:rPr>
          <w:sz w:val="28"/>
          <w:lang w:val="en-US"/>
        </w:rPr>
        <w:t>. 30</w:t>
      </w:r>
      <w:r w:rsidRPr="002C59FE">
        <w:rPr>
          <w:sz w:val="28"/>
        </w:rPr>
        <w:t>)</w:t>
      </w:r>
    </w:p>
    <w:p w:rsidR="00221944" w:rsidRDefault="00221944" w:rsidP="00221944">
      <w:pPr>
        <w:pStyle w:val="a5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17968" cy="3130780"/>
            <wp:effectExtent l="19050" t="0" r="1732" b="0"/>
            <wp:docPr id="2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06" cy="313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44" w:rsidRDefault="00221944" w:rsidP="00221944">
      <w:pPr>
        <w:pStyle w:val="a5"/>
        <w:ind w:firstLine="0"/>
        <w:rPr>
          <w:lang w:val="en-US"/>
        </w:rPr>
      </w:pPr>
      <w:r>
        <w:t xml:space="preserve">Рисунок </w:t>
      </w:r>
      <w:r>
        <w:rPr>
          <w:lang w:val="en-US"/>
        </w:rPr>
        <w:t>30</w:t>
      </w:r>
    </w:p>
    <w:p w:rsidR="002C59FE" w:rsidRPr="002C59FE" w:rsidRDefault="002C59FE" w:rsidP="002C59FE">
      <w:pPr>
        <w:ind w:firstLine="0"/>
      </w:pPr>
      <w:r>
        <w:t>Нажимаем ЛКМ по выбранному пункту</w:t>
      </w:r>
      <w:r w:rsidRPr="002C59FE">
        <w:t xml:space="preserve"> </w:t>
      </w:r>
      <w:r>
        <w:t xml:space="preserve">а после выбираем </w:t>
      </w:r>
      <w:r>
        <w:rPr>
          <w:lang w:val="en-US"/>
        </w:rPr>
        <w:t>Yes</w:t>
      </w:r>
      <w:r>
        <w:t xml:space="preserve"> из всплывшего </w:t>
      </w:r>
      <w:r>
        <w:rPr>
          <w:lang w:val="en-US"/>
        </w:rPr>
        <w:t>MessageBox</w:t>
      </w:r>
      <w:r w:rsidRPr="002C59FE">
        <w:t xml:space="preserve"> </w:t>
      </w:r>
      <w:r>
        <w:t xml:space="preserve"> (Рис. 31)</w:t>
      </w:r>
    </w:p>
    <w:p w:rsidR="002C59FE" w:rsidRDefault="00221944" w:rsidP="002C59FE">
      <w:pPr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86300" cy="3714750"/>
            <wp:effectExtent l="1905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44" w:rsidRPr="002C59FE" w:rsidRDefault="00221944" w:rsidP="002C59FE">
      <w:pPr>
        <w:spacing w:after="200" w:line="276" w:lineRule="auto"/>
        <w:ind w:firstLine="0"/>
        <w:jc w:val="center"/>
      </w:pPr>
      <w:r>
        <w:lastRenderedPageBreak/>
        <w:t xml:space="preserve">Рисунок </w:t>
      </w:r>
      <w:r w:rsidRPr="002C59FE">
        <w:t>31</w:t>
      </w:r>
    </w:p>
    <w:p w:rsidR="002C59FE" w:rsidRPr="002C59FE" w:rsidRDefault="002C59FE" w:rsidP="00582EE8">
      <w:pPr>
        <w:spacing w:after="200" w:line="276" w:lineRule="auto"/>
        <w:ind w:firstLine="0"/>
        <w:jc w:val="left"/>
      </w:pPr>
      <w:r>
        <w:t>Теперь от информационной базы след простыл или как можно подытожить Воу-ля!</w:t>
      </w:r>
    </w:p>
    <w:p w:rsidR="00221944" w:rsidRDefault="00221944" w:rsidP="00582EE8">
      <w:pPr>
        <w:spacing w:after="200" w:line="276" w:lineRule="auto"/>
        <w:ind w:firstLine="0"/>
        <w:jc w:val="lef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14900" cy="3724275"/>
            <wp:effectExtent l="1905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44" w:rsidRPr="00221944" w:rsidRDefault="00221944" w:rsidP="00221944">
      <w:pPr>
        <w:pStyle w:val="a5"/>
        <w:ind w:firstLine="0"/>
        <w:rPr>
          <w:lang w:val="en-US"/>
        </w:rPr>
      </w:pPr>
      <w:r>
        <w:t xml:space="preserve">Рисунок </w:t>
      </w:r>
      <w:r>
        <w:rPr>
          <w:lang w:val="en-US"/>
        </w:rPr>
        <w:t>32</w:t>
      </w:r>
    </w:p>
    <w:p w:rsidR="00294EB3" w:rsidRDefault="00C8156D" w:rsidP="00294EB3">
      <w:pPr>
        <w:pStyle w:val="1"/>
        <w:numPr>
          <w:ilvl w:val="0"/>
          <w:numId w:val="0"/>
        </w:numPr>
      </w:pPr>
      <w:bookmarkStart w:id="7" w:name="_Toc82627133"/>
      <w:r>
        <w:t>Заключение</w:t>
      </w:r>
      <w:bookmarkEnd w:id="7"/>
    </w:p>
    <w:p w:rsidR="00B7298A" w:rsidRPr="00B7298A" w:rsidRDefault="00B7298A" w:rsidP="00B7298A">
      <w:r>
        <w:t xml:space="preserve">Мною успешно был установлен 1С:Предприятия и проделаны работы по ознакомлению с функционалом данной программы. Мной были созданы информационные базы без шаблона и с шаблоном. </w:t>
      </w:r>
    </w:p>
    <w:sectPr w:rsidR="00B7298A" w:rsidRPr="00B7298A" w:rsidSect="001C5F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051A" w:rsidRDefault="00F2051A" w:rsidP="00F74341">
      <w:pPr>
        <w:spacing w:line="240" w:lineRule="auto"/>
      </w:pPr>
      <w:r>
        <w:separator/>
      </w:r>
    </w:p>
    <w:p w:rsidR="00F2051A" w:rsidRDefault="00F2051A"/>
    <w:p w:rsidR="00F2051A" w:rsidRDefault="00F2051A"/>
  </w:endnote>
  <w:endnote w:type="continuationSeparator" w:id="0">
    <w:p w:rsidR="00F2051A" w:rsidRDefault="00F2051A" w:rsidP="00F74341">
      <w:pPr>
        <w:spacing w:line="240" w:lineRule="auto"/>
      </w:pPr>
      <w:r>
        <w:continuationSeparator/>
      </w:r>
    </w:p>
    <w:p w:rsidR="00F2051A" w:rsidRDefault="00F2051A"/>
    <w:p w:rsidR="00F2051A" w:rsidRDefault="00F2051A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81947216"/>
      <w:docPartObj>
        <w:docPartGallery w:val="Page Numbers (Bottom of Page)"/>
        <w:docPartUnique/>
      </w:docPartObj>
    </w:sdtPr>
    <w:sdtContent>
      <w:p w:rsidR="00F74341" w:rsidRDefault="001C5F47">
        <w:pPr>
          <w:jc w:val="right"/>
        </w:pPr>
        <w:r>
          <w:fldChar w:fldCharType="begin"/>
        </w:r>
        <w:r w:rsidR="00F74341">
          <w:instrText>PAGE   \* MERGEFORMAT</w:instrText>
        </w:r>
        <w:r>
          <w:fldChar w:fldCharType="separate"/>
        </w:r>
        <w:r w:rsidR="000D07C5">
          <w:rPr>
            <w:noProof/>
          </w:rPr>
          <w:t>11</w:t>
        </w:r>
        <w:r>
          <w:fldChar w:fldCharType="end"/>
        </w:r>
      </w:p>
    </w:sdtContent>
  </w:sdt>
  <w:p w:rsidR="00F74341" w:rsidRDefault="00F74341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051A" w:rsidRDefault="00F2051A" w:rsidP="00F74341">
      <w:pPr>
        <w:spacing w:line="240" w:lineRule="auto"/>
      </w:pPr>
      <w:r>
        <w:separator/>
      </w:r>
    </w:p>
    <w:p w:rsidR="00F2051A" w:rsidRDefault="00F2051A"/>
    <w:p w:rsidR="00F2051A" w:rsidRDefault="00F2051A"/>
  </w:footnote>
  <w:footnote w:type="continuationSeparator" w:id="0">
    <w:p w:rsidR="00F2051A" w:rsidRDefault="00F2051A" w:rsidP="00F74341">
      <w:pPr>
        <w:spacing w:line="240" w:lineRule="auto"/>
      </w:pPr>
      <w:r>
        <w:continuationSeparator/>
      </w:r>
    </w:p>
    <w:p w:rsidR="00F2051A" w:rsidRDefault="00F2051A"/>
    <w:p w:rsidR="00F2051A" w:rsidRDefault="00F2051A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ACCEE7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904191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7D2946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ADEF1A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F682905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EE2981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DACBE0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B50E70E"/>
    <w:lvl w:ilvl="0">
      <w:start w:val="1"/>
      <w:numFmt w:val="bullet"/>
      <w:lvlText w:val="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  <w:shadow w:val="0"/>
        <w:emboss w:val="0"/>
        <w:imprint w:val="0"/>
      </w:rPr>
    </w:lvl>
  </w:abstractNum>
  <w:abstractNum w:abstractNumId="8">
    <w:nsid w:val="FFFFFF88"/>
    <w:multiLevelType w:val="singleLevel"/>
    <w:tmpl w:val="3FC01F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B36D6E4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A783E5B"/>
    <w:multiLevelType w:val="hybridMultilevel"/>
    <w:tmpl w:val="10DE9A4A"/>
    <w:lvl w:ilvl="0" w:tplc="1AD262F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FE3DB8"/>
    <w:multiLevelType w:val="multilevel"/>
    <w:tmpl w:val="BB02B2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>
    <w:nsid w:val="2E4840B1"/>
    <w:multiLevelType w:val="multilevel"/>
    <w:tmpl w:val="C166F5E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568" w:hanging="576"/>
      </w:pPr>
      <w:rPr>
        <w:rFonts w:ascii="Times New Roman" w:hAnsi="Times New Roman" w:hint="default"/>
        <w:b/>
        <w:i w:val="0"/>
        <w:color w:val="auto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1712" w:hanging="720"/>
      </w:pPr>
      <w:rPr>
        <w:rFonts w:ascii="Times New Roman" w:hAnsi="Times New Roman" w:hint="default"/>
        <w:b/>
        <w:i w:val="0"/>
        <w:color w:val="auto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1856" w:hanging="864"/>
      </w:pPr>
      <w:rPr>
        <w:rFonts w:ascii="Times New Roman" w:hAnsi="Times New Roman" w:hint="default"/>
        <w:b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2000"/>
        </w:tabs>
        <w:ind w:left="200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44"/>
        </w:tabs>
        <w:ind w:left="214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288"/>
        </w:tabs>
        <w:ind w:left="228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32"/>
        </w:tabs>
        <w:ind w:left="2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76"/>
        </w:tabs>
        <w:ind w:left="2576" w:hanging="1584"/>
      </w:pPr>
      <w:rPr>
        <w:rFonts w:hint="default"/>
      </w:rPr>
    </w:lvl>
  </w:abstractNum>
  <w:abstractNum w:abstractNumId="13">
    <w:nsid w:val="3CEA2FE0"/>
    <w:multiLevelType w:val="multilevel"/>
    <w:tmpl w:val="F118D20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ascii="Verdana" w:hAnsi="Verdana" w:hint="default"/>
        <w:b w:val="0"/>
        <w:i w:val="0"/>
        <w:color w:val="auto"/>
        <w:sz w:val="24"/>
        <w:szCs w:val="24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ascii="Verdana" w:hAnsi="Verdana" w:hint="default"/>
        <w:b w:val="0"/>
        <w:i w:val="0"/>
        <w:color w:val="auto"/>
        <w:sz w:val="24"/>
        <w:szCs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b w:val="0"/>
        <w:i w:val="0"/>
        <w:color w:val="auto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hint="default"/>
        <w:b w:val="0"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54797E6A"/>
    <w:multiLevelType w:val="multilevel"/>
    <w:tmpl w:val="C166F5E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568" w:hanging="576"/>
      </w:pPr>
      <w:rPr>
        <w:rFonts w:ascii="Times New Roman" w:hAnsi="Times New Roman" w:hint="default"/>
        <w:b/>
        <w:i w:val="0"/>
        <w:color w:val="auto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1712" w:hanging="720"/>
      </w:pPr>
      <w:rPr>
        <w:rFonts w:ascii="Times New Roman" w:hAnsi="Times New Roman" w:hint="default"/>
        <w:b/>
        <w:i w:val="0"/>
        <w:color w:val="auto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1856" w:hanging="864"/>
      </w:pPr>
      <w:rPr>
        <w:rFonts w:ascii="Times New Roman" w:hAnsi="Times New Roman" w:hint="default"/>
        <w:b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2000"/>
        </w:tabs>
        <w:ind w:left="200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44"/>
        </w:tabs>
        <w:ind w:left="214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288"/>
        </w:tabs>
        <w:ind w:left="228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32"/>
        </w:tabs>
        <w:ind w:left="2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76"/>
        </w:tabs>
        <w:ind w:left="2576" w:hanging="1584"/>
      </w:pPr>
      <w:rPr>
        <w:rFonts w:hint="default"/>
      </w:rPr>
    </w:lvl>
  </w:abstractNum>
  <w:abstractNum w:abstractNumId="15">
    <w:nsid w:val="5CC9641C"/>
    <w:multiLevelType w:val="multilevel"/>
    <w:tmpl w:val="D3F0334A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567" w:firstLine="425"/>
      </w:pPr>
      <w:rPr>
        <w:rFonts w:ascii="Times New Roman" w:hAnsi="Times New Roman" w:hint="default"/>
        <w:b/>
        <w:i w:val="0"/>
        <w:color w:val="auto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1712" w:hanging="720"/>
      </w:pPr>
      <w:rPr>
        <w:rFonts w:ascii="Times New Roman" w:hAnsi="Times New Roman" w:hint="default"/>
        <w:b/>
        <w:i w:val="0"/>
        <w:color w:val="auto"/>
        <w:sz w:val="28"/>
        <w:szCs w:val="28"/>
      </w:rPr>
    </w:lvl>
    <w:lvl w:ilvl="3">
      <w:start w:val="1"/>
      <w:numFmt w:val="decimal"/>
      <w:suff w:val="space"/>
      <w:lvlText w:val="%1.%2.%3.%4"/>
      <w:lvlJc w:val="left"/>
      <w:pPr>
        <w:ind w:left="1856" w:hanging="864"/>
      </w:pPr>
      <w:rPr>
        <w:rFonts w:ascii="Times New Roman" w:hAnsi="Times New Roman" w:hint="default"/>
        <w:b/>
        <w:i w:val="0"/>
        <w:sz w:val="28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2000"/>
        </w:tabs>
        <w:ind w:left="200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44"/>
        </w:tabs>
        <w:ind w:left="214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288"/>
        </w:tabs>
        <w:ind w:left="228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32"/>
        </w:tabs>
        <w:ind w:left="24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76"/>
        </w:tabs>
        <w:ind w:left="2576" w:hanging="1584"/>
      </w:pPr>
      <w:rPr>
        <w:rFonts w:hint="default"/>
      </w:rPr>
    </w:lvl>
  </w:abstractNum>
  <w:num w:numId="1">
    <w:abstractNumId w:val="13"/>
  </w:num>
  <w:num w:numId="2">
    <w:abstractNumId w:val="12"/>
  </w:num>
  <w:num w:numId="3">
    <w:abstractNumId w:val="14"/>
  </w:num>
  <w:num w:numId="4">
    <w:abstractNumId w:val="15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1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attachedTemplate r:id="rId1"/>
  <w:linkStyl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73AF2"/>
    <w:rsid w:val="00006719"/>
    <w:rsid w:val="00010A45"/>
    <w:rsid w:val="000361A7"/>
    <w:rsid w:val="00046943"/>
    <w:rsid w:val="00057C04"/>
    <w:rsid w:val="00075168"/>
    <w:rsid w:val="00095356"/>
    <w:rsid w:val="000A038D"/>
    <w:rsid w:val="000B005C"/>
    <w:rsid w:val="000B7443"/>
    <w:rsid w:val="000D011E"/>
    <w:rsid w:val="000D07C5"/>
    <w:rsid w:val="000D2635"/>
    <w:rsid w:val="000D50FC"/>
    <w:rsid w:val="000F1D07"/>
    <w:rsid w:val="00102D3B"/>
    <w:rsid w:val="0012654C"/>
    <w:rsid w:val="00145933"/>
    <w:rsid w:val="001A2841"/>
    <w:rsid w:val="001B13FB"/>
    <w:rsid w:val="001C5F47"/>
    <w:rsid w:val="001D1CCE"/>
    <w:rsid w:val="001E3644"/>
    <w:rsid w:val="001F0980"/>
    <w:rsid w:val="00221944"/>
    <w:rsid w:val="00221AA3"/>
    <w:rsid w:val="002621F6"/>
    <w:rsid w:val="002733CF"/>
    <w:rsid w:val="00275AFF"/>
    <w:rsid w:val="00281BF7"/>
    <w:rsid w:val="00294EB3"/>
    <w:rsid w:val="00296E15"/>
    <w:rsid w:val="002A3740"/>
    <w:rsid w:val="002A394D"/>
    <w:rsid w:val="002A4FB4"/>
    <w:rsid w:val="002A6321"/>
    <w:rsid w:val="002C2F4E"/>
    <w:rsid w:val="002C59FE"/>
    <w:rsid w:val="002D2813"/>
    <w:rsid w:val="002E12AA"/>
    <w:rsid w:val="0032001C"/>
    <w:rsid w:val="003302F8"/>
    <w:rsid w:val="00332341"/>
    <w:rsid w:val="00341148"/>
    <w:rsid w:val="003501B0"/>
    <w:rsid w:val="00352D2D"/>
    <w:rsid w:val="00373577"/>
    <w:rsid w:val="00391B22"/>
    <w:rsid w:val="00396505"/>
    <w:rsid w:val="003B5041"/>
    <w:rsid w:val="0041364F"/>
    <w:rsid w:val="00431323"/>
    <w:rsid w:val="00473AF2"/>
    <w:rsid w:val="004753E2"/>
    <w:rsid w:val="004A7B66"/>
    <w:rsid w:val="004E66DE"/>
    <w:rsid w:val="004E731B"/>
    <w:rsid w:val="005112AA"/>
    <w:rsid w:val="005155AD"/>
    <w:rsid w:val="00562E07"/>
    <w:rsid w:val="00565F7F"/>
    <w:rsid w:val="00582EE8"/>
    <w:rsid w:val="005A66C7"/>
    <w:rsid w:val="005C335A"/>
    <w:rsid w:val="005D1793"/>
    <w:rsid w:val="005E6DAA"/>
    <w:rsid w:val="00600728"/>
    <w:rsid w:val="0061058E"/>
    <w:rsid w:val="00620D9D"/>
    <w:rsid w:val="0062306D"/>
    <w:rsid w:val="006440DC"/>
    <w:rsid w:val="00665EEA"/>
    <w:rsid w:val="00686AAA"/>
    <w:rsid w:val="006943A2"/>
    <w:rsid w:val="006B17D2"/>
    <w:rsid w:val="006B72F6"/>
    <w:rsid w:val="006D4440"/>
    <w:rsid w:val="006F218C"/>
    <w:rsid w:val="0070093A"/>
    <w:rsid w:val="00704A5D"/>
    <w:rsid w:val="0073054B"/>
    <w:rsid w:val="00731B39"/>
    <w:rsid w:val="00740CEB"/>
    <w:rsid w:val="007539B3"/>
    <w:rsid w:val="007750F1"/>
    <w:rsid w:val="007A46D2"/>
    <w:rsid w:val="007B03AA"/>
    <w:rsid w:val="007B4BFB"/>
    <w:rsid w:val="007F10C3"/>
    <w:rsid w:val="008102DF"/>
    <w:rsid w:val="00811617"/>
    <w:rsid w:val="00817BDB"/>
    <w:rsid w:val="00850885"/>
    <w:rsid w:val="00857D5B"/>
    <w:rsid w:val="00880E8A"/>
    <w:rsid w:val="0089327F"/>
    <w:rsid w:val="008B2C9B"/>
    <w:rsid w:val="008D5BCD"/>
    <w:rsid w:val="008E3B4D"/>
    <w:rsid w:val="008E4388"/>
    <w:rsid w:val="008F4B30"/>
    <w:rsid w:val="008F4B3A"/>
    <w:rsid w:val="009032A6"/>
    <w:rsid w:val="00907D8B"/>
    <w:rsid w:val="009207C0"/>
    <w:rsid w:val="009411B8"/>
    <w:rsid w:val="00942487"/>
    <w:rsid w:val="00945CE3"/>
    <w:rsid w:val="009644F1"/>
    <w:rsid w:val="009860B3"/>
    <w:rsid w:val="00995096"/>
    <w:rsid w:val="009B6BEA"/>
    <w:rsid w:val="009D3E10"/>
    <w:rsid w:val="009E5F7B"/>
    <w:rsid w:val="00A02C05"/>
    <w:rsid w:val="00A773CD"/>
    <w:rsid w:val="00A94718"/>
    <w:rsid w:val="00B10D9C"/>
    <w:rsid w:val="00B24520"/>
    <w:rsid w:val="00B35ADB"/>
    <w:rsid w:val="00B44205"/>
    <w:rsid w:val="00B45ABA"/>
    <w:rsid w:val="00B54267"/>
    <w:rsid w:val="00B61835"/>
    <w:rsid w:val="00B7298A"/>
    <w:rsid w:val="00B82473"/>
    <w:rsid w:val="00BE56A9"/>
    <w:rsid w:val="00C2454A"/>
    <w:rsid w:val="00C25641"/>
    <w:rsid w:val="00C8156D"/>
    <w:rsid w:val="00C92E9B"/>
    <w:rsid w:val="00CB2A8C"/>
    <w:rsid w:val="00CC4D7B"/>
    <w:rsid w:val="00D63C19"/>
    <w:rsid w:val="00D765A2"/>
    <w:rsid w:val="00D8376F"/>
    <w:rsid w:val="00DA32AA"/>
    <w:rsid w:val="00DB07A3"/>
    <w:rsid w:val="00DD158F"/>
    <w:rsid w:val="00DE6CB4"/>
    <w:rsid w:val="00E31137"/>
    <w:rsid w:val="00E57595"/>
    <w:rsid w:val="00E817F7"/>
    <w:rsid w:val="00F16B49"/>
    <w:rsid w:val="00F2051A"/>
    <w:rsid w:val="00F41300"/>
    <w:rsid w:val="00F47EAB"/>
    <w:rsid w:val="00F47ED0"/>
    <w:rsid w:val="00F6196A"/>
    <w:rsid w:val="00F74341"/>
    <w:rsid w:val="00F7531A"/>
    <w:rsid w:val="00F8052A"/>
    <w:rsid w:val="00FB4574"/>
    <w:rsid w:val="00FC2224"/>
    <w:rsid w:val="00FD62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List Bullet" w:uiPriority="0"/>
    <w:lsdException w:name="List Number" w:uiPriority="0"/>
    <w:lsdException w:name="List Bullet 2" w:uiPriority="0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47EAB"/>
    <w:pPr>
      <w:spacing w:after="0" w:line="360" w:lineRule="auto"/>
      <w:ind w:firstLine="851"/>
      <w:jc w:val="both"/>
    </w:pPr>
    <w:rPr>
      <w:rFonts w:ascii="Times New Roman" w:eastAsiaTheme="minorHAnsi" w:hAnsi="Times New Roman"/>
      <w:sz w:val="28"/>
      <w:lang w:eastAsia="en-US"/>
    </w:rPr>
  </w:style>
  <w:style w:type="paragraph" w:styleId="1">
    <w:name w:val="heading 1"/>
    <w:basedOn w:val="a"/>
    <w:next w:val="a"/>
    <w:link w:val="10"/>
    <w:autoRedefine/>
    <w:qFormat/>
    <w:rsid w:val="00F47EAB"/>
    <w:pPr>
      <w:keepNext/>
      <w:numPr>
        <w:numId w:val="1"/>
      </w:numPr>
      <w:shd w:val="clear" w:color="auto" w:fill="FEFEFE"/>
      <w:suppressAutoHyphens/>
      <w:spacing w:before="120" w:after="180"/>
      <w:ind w:left="0" w:firstLine="0"/>
      <w:jc w:val="center"/>
      <w:outlineLvl w:val="0"/>
    </w:pPr>
    <w:rPr>
      <w:rFonts w:cs="Arial"/>
      <w:b/>
      <w:bCs/>
      <w:caps/>
      <w:kern w:val="32"/>
      <w:sz w:val="32"/>
      <w:szCs w:val="44"/>
    </w:rPr>
  </w:style>
  <w:style w:type="paragraph" w:styleId="2">
    <w:name w:val="heading 2"/>
    <w:basedOn w:val="a"/>
    <w:next w:val="a"/>
    <w:link w:val="20"/>
    <w:autoRedefine/>
    <w:qFormat/>
    <w:rsid w:val="00473AF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</w:rPr>
  </w:style>
  <w:style w:type="paragraph" w:styleId="3">
    <w:name w:val="heading 3"/>
    <w:basedOn w:val="a"/>
    <w:next w:val="a"/>
    <w:link w:val="30"/>
    <w:autoRedefine/>
    <w:qFormat/>
    <w:rsid w:val="00473AF2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</w:rPr>
  </w:style>
  <w:style w:type="paragraph" w:styleId="4">
    <w:name w:val="heading 4"/>
    <w:basedOn w:val="a"/>
    <w:next w:val="a"/>
    <w:link w:val="40"/>
    <w:autoRedefine/>
    <w:qFormat/>
    <w:rsid w:val="00473AF2"/>
    <w:pPr>
      <w:keepNext/>
      <w:numPr>
        <w:ilvl w:val="3"/>
        <w:numId w:val="1"/>
      </w:numPr>
      <w:spacing w:before="240" w:after="6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47EAB"/>
    <w:rPr>
      <w:rFonts w:ascii="Times New Roman" w:eastAsiaTheme="minorHAnsi" w:hAnsi="Times New Roman" w:cs="Arial"/>
      <w:b/>
      <w:bCs/>
      <w:caps/>
      <w:kern w:val="32"/>
      <w:sz w:val="32"/>
      <w:szCs w:val="44"/>
      <w:shd w:val="clear" w:color="auto" w:fill="FEFEFE"/>
      <w:lang w:eastAsia="en-US"/>
    </w:rPr>
  </w:style>
  <w:style w:type="character" w:customStyle="1" w:styleId="20">
    <w:name w:val="Заголовок 2 Знак"/>
    <w:basedOn w:val="a0"/>
    <w:link w:val="2"/>
    <w:rsid w:val="00473AF2"/>
    <w:rPr>
      <w:rFonts w:ascii="Verdana" w:eastAsia="Times New Roman" w:hAnsi="Verdana" w:cs="Arial"/>
      <w:b/>
      <w:bCs/>
      <w:iCs/>
      <w:sz w:val="24"/>
      <w:szCs w:val="24"/>
    </w:rPr>
  </w:style>
  <w:style w:type="character" w:customStyle="1" w:styleId="30">
    <w:name w:val="Заголовок 3 Знак"/>
    <w:basedOn w:val="a0"/>
    <w:link w:val="3"/>
    <w:rsid w:val="00473AF2"/>
    <w:rPr>
      <w:rFonts w:ascii="Verdana" w:eastAsia="Times New Roman" w:hAnsi="Verdana" w:cs="Arial"/>
      <w:bCs/>
      <w:sz w:val="24"/>
      <w:szCs w:val="24"/>
    </w:rPr>
  </w:style>
  <w:style w:type="character" w:customStyle="1" w:styleId="40">
    <w:name w:val="Заголовок 4 Знак"/>
    <w:basedOn w:val="a0"/>
    <w:link w:val="4"/>
    <w:rsid w:val="00473AF2"/>
    <w:rPr>
      <w:rFonts w:ascii="Verdana" w:eastAsia="Times New Roman" w:hAnsi="Verdana" w:cs="Times New Roman"/>
      <w:bCs/>
      <w:sz w:val="24"/>
      <w:szCs w:val="24"/>
    </w:rPr>
  </w:style>
  <w:style w:type="character" w:styleId="a3">
    <w:name w:val="Hyperlink"/>
    <w:basedOn w:val="a0"/>
    <w:uiPriority w:val="99"/>
    <w:unhideWhenUsed/>
    <w:rsid w:val="00C92E9B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860B3"/>
    <w:rPr>
      <w:color w:val="800080" w:themeColor="followedHyperlink"/>
      <w:u w:val="single"/>
    </w:rPr>
  </w:style>
  <w:style w:type="paragraph" w:styleId="a5">
    <w:name w:val="caption"/>
    <w:basedOn w:val="a"/>
    <w:next w:val="a"/>
    <w:unhideWhenUsed/>
    <w:qFormat/>
    <w:rsid w:val="00391B22"/>
    <w:pPr>
      <w:keepNext/>
      <w:spacing w:after="200" w:line="240" w:lineRule="auto"/>
      <w:jc w:val="center"/>
    </w:pPr>
    <w:rPr>
      <w:iCs/>
      <w:sz w:val="24"/>
      <w:szCs w:val="18"/>
    </w:rPr>
  </w:style>
  <w:style w:type="character" w:customStyle="1" w:styleId="a6">
    <w:name w:val="Жирный по центру для титульника"/>
    <w:basedOn w:val="a0"/>
    <w:rsid w:val="00473AF2"/>
    <w:rPr>
      <w:b/>
    </w:rPr>
  </w:style>
  <w:style w:type="paragraph" w:customStyle="1" w:styleId="a7">
    <w:name w:val="Объект"/>
    <w:basedOn w:val="a"/>
    <w:autoRedefine/>
    <w:rsid w:val="00341148"/>
    <w:pPr>
      <w:ind w:firstLine="0"/>
      <w:jc w:val="left"/>
    </w:pPr>
  </w:style>
  <w:style w:type="table" w:styleId="a8">
    <w:name w:val="Table Grid"/>
    <w:basedOn w:val="a1"/>
    <w:uiPriority w:val="59"/>
    <w:rsid w:val="00600728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D765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765A2"/>
    <w:rPr>
      <w:rFonts w:ascii="Tahoma" w:eastAsiaTheme="minorHAnsi" w:hAnsi="Tahoma" w:cs="Tahoma"/>
      <w:sz w:val="16"/>
      <w:szCs w:val="16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2D2813"/>
    <w:pPr>
      <w:keepLines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D2813"/>
    <w:pPr>
      <w:spacing w:after="100"/>
    </w:pPr>
  </w:style>
  <w:style w:type="paragraph" w:styleId="ac">
    <w:name w:val="endnote text"/>
    <w:basedOn w:val="a"/>
    <w:link w:val="ad"/>
    <w:uiPriority w:val="99"/>
    <w:semiHidden/>
    <w:unhideWhenUsed/>
    <w:rsid w:val="002C59FE"/>
    <w:pPr>
      <w:spacing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2C59FE"/>
    <w:rPr>
      <w:rFonts w:ascii="Times New Roman" w:eastAsiaTheme="minorHAnsi" w:hAnsi="Times New Roman"/>
      <w:sz w:val="20"/>
      <w:szCs w:val="20"/>
      <w:lang w:eastAsia="en-US"/>
    </w:rPr>
  </w:style>
  <w:style w:type="character" w:styleId="ae">
    <w:name w:val="endnote reference"/>
    <w:basedOn w:val="a0"/>
    <w:uiPriority w:val="99"/>
    <w:semiHidden/>
    <w:unhideWhenUsed/>
    <w:rsid w:val="002C59FE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00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online.1c.ru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J:\disc\C++\2019\met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52258B-9E97-4010-A568-386866B5F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met</Template>
  <TotalTime>0</TotalTime>
  <Pages>20</Pages>
  <Words>808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gn</dc:creator>
  <cp:lastModifiedBy>Blossom</cp:lastModifiedBy>
  <cp:revision>2</cp:revision>
  <dcterms:created xsi:type="dcterms:W3CDTF">2025-10-06T11:24:00Z</dcterms:created>
  <dcterms:modified xsi:type="dcterms:W3CDTF">2025-10-06T11:24:00Z</dcterms:modified>
</cp:coreProperties>
</file>